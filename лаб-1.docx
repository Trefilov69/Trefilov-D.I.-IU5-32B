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2C616B" w:rsidRPr="000D732A" w14:paraId="25CF7F19" w14:textId="77777777" w:rsidTr="004D478A">
        <w:tc>
          <w:tcPr>
            <w:tcW w:w="1383" w:type="dxa"/>
          </w:tcPr>
          <w:p w14:paraId="1878BC37" w14:textId="77777777" w:rsidR="002C616B" w:rsidRPr="000D732A" w:rsidRDefault="001E0905" w:rsidP="002C616B">
            <w:pPr>
              <w:widowControl w:val="0"/>
              <w:autoSpaceDE w:val="0"/>
              <w:autoSpaceDN w:val="0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7728" behindDoc="0" locked="0" layoutInCell="1" allowOverlap="1" wp14:anchorId="0C89C008" wp14:editId="1B98BB5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4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6AD937C2" w14:textId="77777777" w:rsidR="002C616B" w:rsidRPr="000D732A" w:rsidRDefault="002C616B" w:rsidP="002C616B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Министерство науки и высшего образования Российской Федерации</w:t>
            </w:r>
          </w:p>
          <w:p w14:paraId="2A3D0D02" w14:textId="77777777" w:rsidR="002C616B" w:rsidRPr="000D732A" w:rsidRDefault="002C616B" w:rsidP="002C616B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0328BF33" w14:textId="77777777" w:rsidR="002C616B" w:rsidRPr="000D732A" w:rsidRDefault="002C616B" w:rsidP="002C616B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высшего образования</w:t>
            </w:r>
          </w:p>
          <w:p w14:paraId="4D3BC737" w14:textId="77777777" w:rsidR="002C616B" w:rsidRPr="000D732A" w:rsidRDefault="002C616B" w:rsidP="002C616B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«Московский государственный технический университет</w:t>
            </w:r>
          </w:p>
          <w:p w14:paraId="095671F6" w14:textId="77777777" w:rsidR="002C616B" w:rsidRPr="000D732A" w:rsidRDefault="002C616B" w:rsidP="002C616B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 xml:space="preserve">имени </w:t>
            </w:r>
            <w:proofErr w:type="gramStart"/>
            <w:r w:rsidRPr="000D732A">
              <w:rPr>
                <w:b/>
                <w:sz w:val="24"/>
                <w:szCs w:val="24"/>
                <w:lang w:eastAsia="en-US"/>
              </w:rPr>
              <w:t>Н.Э.</w:t>
            </w:r>
            <w:proofErr w:type="gramEnd"/>
            <w:r w:rsidRPr="000D732A">
              <w:rPr>
                <w:b/>
                <w:sz w:val="24"/>
                <w:szCs w:val="24"/>
                <w:lang w:eastAsia="en-US"/>
              </w:rPr>
              <w:t xml:space="preserve"> Баумана</w:t>
            </w:r>
          </w:p>
          <w:p w14:paraId="545EA0D7" w14:textId="77777777" w:rsidR="002C616B" w:rsidRPr="000D732A" w:rsidRDefault="002C616B" w:rsidP="002C616B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(национальный исследовательский университет)»</w:t>
            </w:r>
          </w:p>
          <w:p w14:paraId="4D4D33F8" w14:textId="77777777" w:rsidR="002C616B" w:rsidRPr="000D732A" w:rsidRDefault="002C616B" w:rsidP="002C616B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 xml:space="preserve">(МГТУ им. </w:t>
            </w:r>
            <w:proofErr w:type="gramStart"/>
            <w:r w:rsidRPr="000D732A">
              <w:rPr>
                <w:b/>
                <w:sz w:val="24"/>
                <w:szCs w:val="24"/>
                <w:lang w:eastAsia="en-US"/>
              </w:rPr>
              <w:t>Н.Э.</w:t>
            </w:r>
            <w:proofErr w:type="gramEnd"/>
            <w:r w:rsidRPr="000D732A">
              <w:rPr>
                <w:b/>
                <w:sz w:val="24"/>
                <w:szCs w:val="24"/>
                <w:lang w:eastAsia="en-US"/>
              </w:rPr>
              <w:t xml:space="preserve"> Баумана)</w:t>
            </w:r>
          </w:p>
        </w:tc>
      </w:tr>
    </w:tbl>
    <w:p w14:paraId="244B98EE" w14:textId="77777777" w:rsidR="002C616B" w:rsidRPr="000D732A" w:rsidRDefault="002C616B" w:rsidP="002C616B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24"/>
          <w:szCs w:val="24"/>
          <w:lang w:eastAsia="en-US"/>
        </w:rPr>
      </w:pPr>
    </w:p>
    <w:p w14:paraId="0336BACE" w14:textId="77777777" w:rsidR="002C616B" w:rsidRPr="000D732A" w:rsidRDefault="002C616B" w:rsidP="002C616B">
      <w:pPr>
        <w:widowControl w:val="0"/>
        <w:autoSpaceDE w:val="0"/>
        <w:autoSpaceDN w:val="0"/>
        <w:rPr>
          <w:b/>
          <w:sz w:val="24"/>
          <w:szCs w:val="24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50"/>
        <w:gridCol w:w="7825"/>
      </w:tblGrid>
      <w:tr w:rsidR="004D478A" w:rsidRPr="000D732A" w14:paraId="36DBE40D" w14:textId="77777777" w:rsidTr="004D478A">
        <w:trPr>
          <w:trHeight w:val="255"/>
        </w:trPr>
        <w:tc>
          <w:tcPr>
            <w:tcW w:w="1530" w:type="dxa"/>
          </w:tcPr>
          <w:p w14:paraId="65A92A3B" w14:textId="77777777" w:rsidR="002C616B" w:rsidRPr="000D732A" w:rsidRDefault="002C616B" w:rsidP="004D478A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25C5F886" w14:textId="77777777" w:rsidR="002C616B" w:rsidRPr="000D732A" w:rsidRDefault="002C616B" w:rsidP="004D478A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ИНФОРМАТИКА И СИСТЕМЫ УПРАВЛЕНИЯ</w:t>
            </w:r>
          </w:p>
        </w:tc>
      </w:tr>
      <w:tr w:rsidR="004D478A" w:rsidRPr="000D732A" w14:paraId="7C1026EC" w14:textId="77777777" w:rsidTr="004D478A">
        <w:tc>
          <w:tcPr>
            <w:tcW w:w="1530" w:type="dxa"/>
          </w:tcPr>
          <w:p w14:paraId="2CC8A97B" w14:textId="77777777" w:rsidR="002C616B" w:rsidRPr="000D732A" w:rsidRDefault="002C616B" w:rsidP="004D478A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291A9699" w14:textId="77777777" w:rsidR="002C616B" w:rsidRPr="000D732A" w:rsidRDefault="002C616B" w:rsidP="004D478A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СИСТЕМЫ ОБРАБОТКИ ИНФОРМАЦИИ И УПРАВЛЕНИЯ</w:t>
            </w:r>
          </w:p>
        </w:tc>
      </w:tr>
    </w:tbl>
    <w:p w14:paraId="12B2268C" w14:textId="77777777" w:rsidR="002C616B" w:rsidRPr="000D732A" w:rsidRDefault="002C616B" w:rsidP="002C616B">
      <w:pPr>
        <w:widowControl w:val="0"/>
        <w:autoSpaceDE w:val="0"/>
        <w:autoSpaceDN w:val="0"/>
        <w:rPr>
          <w:i/>
          <w:sz w:val="24"/>
          <w:szCs w:val="24"/>
          <w:lang w:eastAsia="en-US"/>
        </w:rPr>
      </w:pPr>
    </w:p>
    <w:p w14:paraId="577D713F" w14:textId="77777777" w:rsidR="006733F2" w:rsidRPr="000D732A" w:rsidRDefault="006733F2" w:rsidP="006733F2">
      <w:pPr>
        <w:jc w:val="center"/>
        <w:rPr>
          <w:i/>
          <w:sz w:val="24"/>
          <w:szCs w:val="24"/>
        </w:rPr>
      </w:pPr>
    </w:p>
    <w:p w14:paraId="026E540F" w14:textId="77777777" w:rsidR="006733F2" w:rsidRPr="000D732A" w:rsidRDefault="006733F2" w:rsidP="006733F2">
      <w:pPr>
        <w:jc w:val="center"/>
        <w:rPr>
          <w:i/>
          <w:sz w:val="24"/>
          <w:szCs w:val="24"/>
        </w:rPr>
      </w:pPr>
    </w:p>
    <w:p w14:paraId="5D9B7294" w14:textId="77777777" w:rsidR="006733F2" w:rsidRPr="000D732A" w:rsidRDefault="006733F2" w:rsidP="006733F2">
      <w:pPr>
        <w:jc w:val="center"/>
        <w:rPr>
          <w:i/>
          <w:sz w:val="24"/>
          <w:szCs w:val="24"/>
        </w:rPr>
      </w:pPr>
    </w:p>
    <w:p w14:paraId="2F877B46" w14:textId="77777777" w:rsidR="006733F2" w:rsidRPr="000D732A" w:rsidRDefault="006733F2" w:rsidP="006733F2">
      <w:pPr>
        <w:jc w:val="center"/>
        <w:rPr>
          <w:i/>
          <w:sz w:val="24"/>
          <w:szCs w:val="24"/>
        </w:rPr>
      </w:pPr>
    </w:p>
    <w:p w14:paraId="7B90FF4C" w14:textId="77777777" w:rsidR="006733F2" w:rsidRPr="000D732A" w:rsidRDefault="006733F2" w:rsidP="006733F2">
      <w:pPr>
        <w:jc w:val="center"/>
        <w:rPr>
          <w:b/>
          <w:sz w:val="24"/>
          <w:szCs w:val="24"/>
        </w:rPr>
      </w:pPr>
    </w:p>
    <w:p w14:paraId="049F02C5" w14:textId="273CAC19" w:rsidR="006733F2" w:rsidRPr="00E4563D" w:rsidRDefault="00E4563D" w:rsidP="00CD615F">
      <w:pPr>
        <w:spacing w:line="48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Лабораторная работа </w:t>
      </w:r>
      <w:r>
        <w:rPr>
          <w:b/>
          <w:sz w:val="24"/>
          <w:szCs w:val="24"/>
          <w:lang w:val="en-US"/>
        </w:rPr>
        <w:t>1</w:t>
      </w:r>
    </w:p>
    <w:p w14:paraId="44385C9B" w14:textId="77777777" w:rsidR="00CD615F" w:rsidRPr="000D732A" w:rsidRDefault="00CD615F" w:rsidP="00CD615F">
      <w:pPr>
        <w:jc w:val="center"/>
        <w:rPr>
          <w:b/>
          <w:sz w:val="24"/>
          <w:szCs w:val="24"/>
        </w:rPr>
      </w:pPr>
    </w:p>
    <w:p w14:paraId="414570CA" w14:textId="77777777" w:rsidR="00BC48A4" w:rsidRPr="000D732A" w:rsidRDefault="00BC48A4" w:rsidP="00CD615F">
      <w:pPr>
        <w:jc w:val="center"/>
        <w:rPr>
          <w:b/>
          <w:sz w:val="24"/>
          <w:szCs w:val="24"/>
        </w:rPr>
      </w:pPr>
    </w:p>
    <w:p w14:paraId="2004BDFE" w14:textId="1ADE19BE" w:rsidR="006733F2" w:rsidRPr="000D732A" w:rsidRDefault="006733F2" w:rsidP="002C616B">
      <w:pPr>
        <w:ind w:left="2694" w:hanging="2694"/>
        <w:jc w:val="center"/>
        <w:rPr>
          <w:b/>
          <w:sz w:val="24"/>
          <w:szCs w:val="24"/>
        </w:rPr>
      </w:pPr>
      <w:r w:rsidRPr="000D732A">
        <w:rPr>
          <w:b/>
          <w:sz w:val="24"/>
          <w:szCs w:val="24"/>
        </w:rPr>
        <w:t>ДИСЦИПЛИНА: «</w:t>
      </w:r>
      <w:r w:rsidR="00CF13FF">
        <w:rPr>
          <w:b/>
          <w:color w:val="000000"/>
          <w:sz w:val="24"/>
          <w:szCs w:val="24"/>
        </w:rPr>
        <w:t>Парадигмы и конструкции языков программирования</w:t>
      </w:r>
      <w:r w:rsidRPr="000D732A">
        <w:rPr>
          <w:b/>
          <w:sz w:val="24"/>
          <w:szCs w:val="24"/>
        </w:rPr>
        <w:t>»</w:t>
      </w:r>
    </w:p>
    <w:p w14:paraId="70F96D1F" w14:textId="77777777" w:rsidR="006733F2" w:rsidRPr="000D732A" w:rsidRDefault="006733F2" w:rsidP="006733F2">
      <w:pPr>
        <w:rPr>
          <w:b/>
          <w:sz w:val="24"/>
          <w:szCs w:val="24"/>
        </w:rPr>
      </w:pPr>
    </w:p>
    <w:p w14:paraId="2BDC32C7" w14:textId="77777777" w:rsidR="006733F2" w:rsidRPr="000D732A" w:rsidRDefault="006733F2" w:rsidP="006733F2">
      <w:pPr>
        <w:rPr>
          <w:b/>
          <w:sz w:val="24"/>
          <w:szCs w:val="24"/>
        </w:rPr>
      </w:pPr>
    </w:p>
    <w:p w14:paraId="3994C127" w14:textId="77777777" w:rsidR="006733F2" w:rsidRPr="000D732A" w:rsidRDefault="006733F2" w:rsidP="006733F2">
      <w:pPr>
        <w:rPr>
          <w:b/>
          <w:sz w:val="24"/>
          <w:szCs w:val="24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6733F2" w:rsidRPr="000D732A" w14:paraId="76A9FCAD" w14:textId="77777777" w:rsidTr="00A733BB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AC2CC3D" w14:textId="541BB6C5" w:rsidR="006733F2" w:rsidRPr="000D732A" w:rsidRDefault="006733F2" w:rsidP="006733F2">
            <w:pPr>
              <w:snapToGrid w:val="0"/>
              <w:spacing w:before="20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Выполнил: студент гр. </w:t>
            </w:r>
            <w:r w:rsidR="00BE5C19" w:rsidRPr="000D732A">
              <w:rPr>
                <w:sz w:val="24"/>
                <w:szCs w:val="24"/>
                <w:lang w:eastAsia="en-US"/>
              </w:rPr>
              <w:t>ИУ5-</w:t>
            </w:r>
            <w:r w:rsidR="00E4563D">
              <w:rPr>
                <w:sz w:val="24"/>
                <w:szCs w:val="24"/>
                <w:lang w:eastAsia="en-US"/>
              </w:rPr>
              <w:t>3</w:t>
            </w:r>
            <w:r w:rsidR="001E0905" w:rsidRPr="000D732A">
              <w:rPr>
                <w:sz w:val="24"/>
                <w:szCs w:val="24"/>
                <w:lang w:eastAsia="en-US"/>
              </w:rPr>
              <w:t>2</w:t>
            </w:r>
            <w:r w:rsidR="00BE5C19" w:rsidRPr="000D732A">
              <w:rPr>
                <w:sz w:val="24"/>
                <w:szCs w:val="24"/>
                <w:lang w:eastAsia="en-US"/>
              </w:rPr>
              <w:t>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3E21F62F" w14:textId="61E20D6C" w:rsidR="006733F2" w:rsidRPr="000D732A" w:rsidRDefault="00C30756" w:rsidP="006733F2">
            <w:pPr>
              <w:keepLines/>
              <w:spacing w:before="24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</w:t>
            </w:r>
            <w:r w:rsidR="006733F2" w:rsidRPr="000D732A">
              <w:rPr>
                <w:sz w:val="24"/>
                <w:szCs w:val="24"/>
                <w:lang w:eastAsia="en-US"/>
              </w:rPr>
              <w:t xml:space="preserve">_________________ </w:t>
            </w:r>
            <w:proofErr w:type="gramStart"/>
            <w:r w:rsidR="009A7875" w:rsidRPr="000D732A">
              <w:rPr>
                <w:sz w:val="24"/>
                <w:szCs w:val="24"/>
                <w:lang w:eastAsia="en-US"/>
              </w:rPr>
              <w:t xml:space="preserve">   </w:t>
            </w:r>
            <w:r w:rsidR="006733F2" w:rsidRPr="000D732A">
              <w:rPr>
                <w:sz w:val="24"/>
                <w:szCs w:val="24"/>
                <w:lang w:eastAsia="en-US"/>
              </w:rPr>
              <w:t>(</w:t>
            </w:r>
            <w:proofErr w:type="gramEnd"/>
            <w:r w:rsidR="007247E4" w:rsidRPr="000D732A">
              <w:rPr>
                <w:sz w:val="24"/>
                <w:szCs w:val="24"/>
                <w:u w:val="single"/>
                <w:lang w:eastAsia="en-US"/>
              </w:rPr>
              <w:t xml:space="preserve">Трефилов </w:t>
            </w:r>
            <w:proofErr w:type="gramStart"/>
            <w:r w:rsidR="007247E4" w:rsidRPr="000D732A">
              <w:rPr>
                <w:sz w:val="24"/>
                <w:szCs w:val="24"/>
                <w:u w:val="single"/>
                <w:lang w:eastAsia="en-US"/>
              </w:rPr>
              <w:t>Д.И.</w:t>
            </w:r>
            <w:proofErr w:type="gramEnd"/>
            <w:r w:rsidR="006733F2" w:rsidRPr="000D732A">
              <w:rPr>
                <w:sz w:val="24"/>
                <w:szCs w:val="24"/>
                <w:lang w:eastAsia="en-US"/>
              </w:rPr>
              <w:t>)</w:t>
            </w:r>
          </w:p>
          <w:p w14:paraId="37EE417E" w14:textId="77777777" w:rsidR="006733F2" w:rsidRPr="000D732A" w:rsidRDefault="006733F2" w:rsidP="006733F2">
            <w:pPr>
              <w:keepLines/>
              <w:spacing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      </w:t>
            </w:r>
            <w:r w:rsidR="002C3BAB" w:rsidRPr="000D732A">
              <w:rPr>
                <w:sz w:val="24"/>
                <w:szCs w:val="24"/>
                <w:lang w:eastAsia="en-US"/>
              </w:rPr>
              <w:t xml:space="preserve">  </w:t>
            </w:r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Подпись)   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 xml:space="preserve">                      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>Ф.И.О.)</w:t>
            </w:r>
          </w:p>
          <w:p w14:paraId="4A533F23" w14:textId="77777777" w:rsidR="006733F2" w:rsidRPr="000D732A" w:rsidRDefault="006733F2" w:rsidP="006733F2">
            <w:pPr>
              <w:spacing w:line="256" w:lineRule="auto"/>
              <w:rPr>
                <w:sz w:val="24"/>
                <w:szCs w:val="24"/>
                <w:lang w:eastAsia="en-US"/>
              </w:rPr>
            </w:pPr>
          </w:p>
        </w:tc>
      </w:tr>
      <w:tr w:rsidR="006733F2" w:rsidRPr="000D732A" w14:paraId="458DA507" w14:textId="77777777" w:rsidTr="00A733BB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24F6651" w14:textId="77777777" w:rsidR="006733F2" w:rsidRPr="000D732A" w:rsidRDefault="006733F2" w:rsidP="006733F2">
            <w:pPr>
              <w:snapToGrid w:val="0"/>
              <w:spacing w:before="200" w:line="256" w:lineRule="auto"/>
              <w:rPr>
                <w:sz w:val="24"/>
                <w:szCs w:val="24"/>
                <w:lang w:val="en-US"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6B1519CC" w14:textId="4B5932E9" w:rsidR="006733F2" w:rsidRPr="000D732A" w:rsidRDefault="00C30756" w:rsidP="006733F2">
            <w:pPr>
              <w:keepLines/>
              <w:spacing w:before="24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</w:t>
            </w:r>
            <w:r w:rsidR="006733F2" w:rsidRPr="000D732A">
              <w:rPr>
                <w:sz w:val="24"/>
                <w:szCs w:val="24"/>
                <w:lang w:eastAsia="en-US"/>
              </w:rPr>
              <w:t>_________________</w:t>
            </w:r>
            <w:r w:rsidR="00916357" w:rsidRPr="000D732A">
              <w:rPr>
                <w:sz w:val="24"/>
                <w:szCs w:val="24"/>
                <w:lang w:eastAsia="en-US"/>
              </w:rPr>
              <w:t xml:space="preserve">    </w:t>
            </w:r>
          </w:p>
          <w:p w14:paraId="238BA85D" w14:textId="77777777" w:rsidR="006733F2" w:rsidRPr="000D732A" w:rsidRDefault="006733F2" w:rsidP="006733F2">
            <w:pPr>
              <w:keepLines/>
              <w:spacing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  </w:t>
            </w:r>
            <w:r w:rsidR="002C3BAB" w:rsidRPr="000D732A">
              <w:rPr>
                <w:sz w:val="24"/>
                <w:szCs w:val="24"/>
                <w:lang w:eastAsia="en-US"/>
              </w:rPr>
              <w:t xml:space="preserve">  </w:t>
            </w:r>
            <w:r w:rsidRPr="000D732A">
              <w:rPr>
                <w:sz w:val="24"/>
                <w:szCs w:val="24"/>
                <w:lang w:eastAsia="en-US"/>
              </w:rPr>
              <w:t xml:space="preserve">       (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Подпись)   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 xml:space="preserve">                       </w:t>
            </w:r>
            <w:r w:rsidR="00E71FB6" w:rsidRPr="000D732A">
              <w:rPr>
                <w:sz w:val="24"/>
                <w:szCs w:val="24"/>
                <w:lang w:eastAsia="en-US"/>
              </w:rPr>
              <w:t xml:space="preserve"> 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>Ф.И.О.)</w:t>
            </w:r>
          </w:p>
          <w:p w14:paraId="3FC6B800" w14:textId="77777777" w:rsidR="006733F2" w:rsidRPr="000D732A" w:rsidRDefault="006733F2" w:rsidP="006733F2">
            <w:pPr>
              <w:spacing w:line="256" w:lineRule="auto"/>
              <w:rPr>
                <w:sz w:val="24"/>
                <w:szCs w:val="24"/>
                <w:lang w:eastAsia="en-US"/>
              </w:rPr>
            </w:pPr>
          </w:p>
        </w:tc>
      </w:tr>
      <w:tr w:rsidR="006733F2" w:rsidRPr="000D732A" w14:paraId="4C802420" w14:textId="77777777" w:rsidTr="00A733BB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600CCE4" w14:textId="77777777" w:rsidR="006733F2" w:rsidRPr="000D732A" w:rsidRDefault="006733F2" w:rsidP="006733F2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</w:p>
          <w:p w14:paraId="47C12E61" w14:textId="77777777" w:rsidR="006733F2" w:rsidRPr="000D732A" w:rsidRDefault="006733F2" w:rsidP="006733F2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Дата сдачи (защиты):</w:t>
            </w:r>
          </w:p>
          <w:p w14:paraId="591D1A20" w14:textId="77777777" w:rsidR="006733F2" w:rsidRPr="000D732A" w:rsidRDefault="006733F2" w:rsidP="006733F2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Результаты сдачи (защиты):</w:t>
            </w:r>
          </w:p>
        </w:tc>
      </w:tr>
      <w:tr w:rsidR="006733F2" w:rsidRPr="000D732A" w14:paraId="50EC44F3" w14:textId="77777777" w:rsidTr="00A733BB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6AF6CC0B" w14:textId="77777777" w:rsidR="006733F2" w:rsidRPr="000D732A" w:rsidRDefault="006733F2" w:rsidP="006733F2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FEBBD5" w14:textId="77777777" w:rsidR="006733F2" w:rsidRPr="000D732A" w:rsidRDefault="006733F2" w:rsidP="006733F2">
            <w:pPr>
              <w:spacing w:after="16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- Балльная оценка:</w:t>
            </w:r>
          </w:p>
          <w:p w14:paraId="7F789B57" w14:textId="77777777" w:rsidR="006733F2" w:rsidRPr="000D732A" w:rsidRDefault="006733F2" w:rsidP="006733F2">
            <w:pPr>
              <w:spacing w:after="16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- Оценка: </w:t>
            </w:r>
          </w:p>
        </w:tc>
      </w:tr>
    </w:tbl>
    <w:p w14:paraId="131E114C" w14:textId="77777777" w:rsidR="006733F2" w:rsidRPr="000D732A" w:rsidRDefault="006733F2" w:rsidP="006733F2">
      <w:pPr>
        <w:jc w:val="center"/>
        <w:rPr>
          <w:b/>
          <w:i/>
          <w:color w:val="FF0000"/>
          <w:sz w:val="24"/>
          <w:szCs w:val="24"/>
          <w:u w:val="single"/>
        </w:rPr>
      </w:pPr>
    </w:p>
    <w:p w14:paraId="038A3D1F" w14:textId="77777777" w:rsidR="007400CB" w:rsidRPr="000D732A" w:rsidRDefault="007400CB" w:rsidP="006733F2">
      <w:pPr>
        <w:jc w:val="center"/>
        <w:rPr>
          <w:b/>
          <w:i/>
          <w:color w:val="FF0000"/>
          <w:sz w:val="24"/>
          <w:szCs w:val="24"/>
          <w:u w:val="single"/>
        </w:rPr>
      </w:pPr>
    </w:p>
    <w:p w14:paraId="69577DB0" w14:textId="77777777" w:rsidR="00CD615F" w:rsidRPr="000D732A" w:rsidRDefault="00CD615F" w:rsidP="006733F2">
      <w:pPr>
        <w:jc w:val="center"/>
        <w:rPr>
          <w:sz w:val="24"/>
          <w:szCs w:val="24"/>
        </w:rPr>
      </w:pPr>
    </w:p>
    <w:p w14:paraId="5C7DC850" w14:textId="6D2F30A2" w:rsidR="006733F2" w:rsidRPr="000D732A" w:rsidRDefault="00974AAE" w:rsidP="006733F2">
      <w:pPr>
        <w:jc w:val="center"/>
        <w:rPr>
          <w:sz w:val="24"/>
          <w:szCs w:val="24"/>
        </w:rPr>
      </w:pPr>
      <w:r w:rsidRPr="000D732A">
        <w:rPr>
          <w:sz w:val="24"/>
          <w:szCs w:val="24"/>
        </w:rPr>
        <w:t>2</w:t>
      </w:r>
      <w:r w:rsidR="00807A2D" w:rsidRPr="000D732A">
        <w:rPr>
          <w:sz w:val="24"/>
          <w:szCs w:val="24"/>
        </w:rPr>
        <w:t>02</w:t>
      </w:r>
      <w:r w:rsidR="002B19CC" w:rsidRPr="000D732A">
        <w:rPr>
          <w:sz w:val="24"/>
          <w:szCs w:val="24"/>
        </w:rPr>
        <w:t>6</w:t>
      </w:r>
      <w:r w:rsidR="002C616B" w:rsidRPr="000D732A">
        <w:rPr>
          <w:sz w:val="24"/>
          <w:szCs w:val="24"/>
        </w:rPr>
        <w:t xml:space="preserve"> г.</w:t>
      </w:r>
    </w:p>
    <w:p w14:paraId="7475CC2B" w14:textId="77777777" w:rsidR="00C973D0" w:rsidRPr="00C973D0" w:rsidRDefault="001E0905" w:rsidP="00C973D0">
      <w:pPr>
        <w:jc w:val="center"/>
        <w:rPr>
          <w:sz w:val="24"/>
          <w:szCs w:val="24"/>
          <w:lang w:val="en-US"/>
        </w:rPr>
      </w:pPr>
      <w:r w:rsidRPr="000D732A">
        <w:rPr>
          <w:sz w:val="24"/>
          <w:szCs w:val="24"/>
        </w:rPr>
        <w:br w:type="page"/>
      </w:r>
      <w:r w:rsidR="00C973D0" w:rsidRPr="00C973D0">
        <w:rPr>
          <w:b/>
          <w:sz w:val="24"/>
          <w:szCs w:val="24"/>
          <w:lang w:val="en-US"/>
        </w:rPr>
        <w:lastRenderedPageBreak/>
        <w:t>1. ЦЕЛЬ РАБОТЫ</w:t>
      </w:r>
    </w:p>
    <w:p w14:paraId="5C70A1FE" w14:textId="77777777" w:rsidR="00E4563D" w:rsidRPr="00E4563D" w:rsidRDefault="00E4563D" w:rsidP="00E4563D">
      <w:pPr>
        <w:jc w:val="center"/>
        <w:rPr>
          <w:sz w:val="24"/>
          <w:szCs w:val="24"/>
        </w:rPr>
      </w:pPr>
      <w:r w:rsidRPr="00E4563D">
        <w:rPr>
          <w:sz w:val="24"/>
          <w:szCs w:val="24"/>
        </w:rPr>
        <w:t>Разработать консольное приложение на языке Python для решения биквадратного уравнения вида</w:t>
      </w:r>
    </w:p>
    <w:p w14:paraId="68037713" w14:textId="77777777" w:rsidR="00E4563D" w:rsidRPr="00E4563D" w:rsidRDefault="00E4563D" w:rsidP="00E4563D">
      <w:pPr>
        <w:jc w:val="center"/>
        <w:rPr>
          <w:sz w:val="24"/>
          <w:szCs w:val="24"/>
        </w:rPr>
      </w:pPr>
      <w:r w:rsidRPr="00E4563D">
        <w:rPr>
          <w:sz w:val="24"/>
          <w:szCs w:val="24"/>
        </w:rPr>
        <w:t>A * x^4 + B * x^2 + C = 0</w:t>
      </w:r>
    </w:p>
    <w:p w14:paraId="67FBF0A9" w14:textId="77777777" w:rsidR="00E4563D" w:rsidRPr="00E4563D" w:rsidRDefault="00E4563D" w:rsidP="00E4563D">
      <w:pPr>
        <w:jc w:val="center"/>
        <w:rPr>
          <w:sz w:val="24"/>
          <w:szCs w:val="24"/>
        </w:rPr>
      </w:pPr>
      <w:r w:rsidRPr="00E4563D">
        <w:rPr>
          <w:sz w:val="24"/>
          <w:szCs w:val="24"/>
        </w:rPr>
        <w:t xml:space="preserve">Программа должна вводить коэффициенты A, B, C с клавиатуры либо принимать их в виде параметров командной строки, вычислять дискриминант вспомогательного квадратного уравнения и находить все </w:t>
      </w:r>
      <w:r w:rsidRPr="00E4563D">
        <w:rPr>
          <w:b/>
          <w:bCs/>
          <w:sz w:val="24"/>
          <w:szCs w:val="24"/>
        </w:rPr>
        <w:t>действительные</w:t>
      </w:r>
      <w:r w:rsidRPr="00E4563D">
        <w:rPr>
          <w:sz w:val="24"/>
          <w:szCs w:val="24"/>
        </w:rPr>
        <w:t xml:space="preserve"> корни исходного уравнения.</w:t>
      </w:r>
    </w:p>
    <w:p w14:paraId="474C7EA7" w14:textId="77777777" w:rsidR="00E4563D" w:rsidRPr="00E4563D" w:rsidRDefault="00E4563D" w:rsidP="00E4563D">
      <w:pPr>
        <w:jc w:val="center"/>
        <w:rPr>
          <w:sz w:val="24"/>
          <w:szCs w:val="24"/>
        </w:rPr>
      </w:pPr>
      <w:r w:rsidRPr="00E4563D">
        <w:rPr>
          <w:sz w:val="24"/>
          <w:szCs w:val="24"/>
        </w:rPr>
        <w:t>Дополнительно (доп. задание 1) реализовать два варианта программы:</w:t>
      </w:r>
    </w:p>
    <w:p w14:paraId="5CA39ECA" w14:textId="77777777" w:rsidR="00E4563D" w:rsidRPr="00E4563D" w:rsidRDefault="00E4563D">
      <w:pPr>
        <w:numPr>
          <w:ilvl w:val="0"/>
          <w:numId w:val="1"/>
        </w:numPr>
        <w:jc w:val="center"/>
        <w:rPr>
          <w:sz w:val="24"/>
          <w:szCs w:val="24"/>
        </w:rPr>
      </w:pPr>
      <w:r w:rsidRPr="00E4563D">
        <w:rPr>
          <w:sz w:val="24"/>
          <w:szCs w:val="24"/>
        </w:rPr>
        <w:t xml:space="preserve">с применением </w:t>
      </w:r>
      <w:r w:rsidRPr="00E4563D">
        <w:rPr>
          <w:b/>
          <w:bCs/>
          <w:sz w:val="24"/>
          <w:szCs w:val="24"/>
        </w:rPr>
        <w:t>процедурной</w:t>
      </w:r>
      <w:r w:rsidRPr="00E4563D">
        <w:rPr>
          <w:sz w:val="24"/>
          <w:szCs w:val="24"/>
        </w:rPr>
        <w:t xml:space="preserve"> парадигмы программирования;</w:t>
      </w:r>
    </w:p>
    <w:p w14:paraId="0C0F8839" w14:textId="77777777" w:rsidR="00E4563D" w:rsidRPr="00E4563D" w:rsidRDefault="00E4563D">
      <w:pPr>
        <w:numPr>
          <w:ilvl w:val="0"/>
          <w:numId w:val="1"/>
        </w:numPr>
        <w:jc w:val="center"/>
        <w:rPr>
          <w:sz w:val="24"/>
          <w:szCs w:val="24"/>
        </w:rPr>
      </w:pPr>
      <w:r w:rsidRPr="00E4563D">
        <w:rPr>
          <w:sz w:val="24"/>
          <w:szCs w:val="24"/>
        </w:rPr>
        <w:t xml:space="preserve">с применением </w:t>
      </w:r>
      <w:r w:rsidRPr="00E4563D">
        <w:rPr>
          <w:b/>
          <w:bCs/>
          <w:sz w:val="24"/>
          <w:szCs w:val="24"/>
        </w:rPr>
        <w:t>объектно-ориентированной</w:t>
      </w:r>
      <w:r w:rsidRPr="00E4563D">
        <w:rPr>
          <w:sz w:val="24"/>
          <w:szCs w:val="24"/>
        </w:rPr>
        <w:t xml:space="preserve"> парадигмы программирования.</w:t>
      </w:r>
    </w:p>
    <w:p w14:paraId="6E837BC3" w14:textId="0D8B437F" w:rsidR="00C973D0" w:rsidRPr="00C973D0" w:rsidRDefault="00C973D0" w:rsidP="00C973D0">
      <w:pPr>
        <w:jc w:val="center"/>
        <w:rPr>
          <w:sz w:val="24"/>
          <w:szCs w:val="24"/>
        </w:rPr>
      </w:pPr>
      <w:r w:rsidRPr="00C973D0">
        <w:rPr>
          <w:b/>
          <w:sz w:val="24"/>
          <w:szCs w:val="24"/>
        </w:rPr>
        <w:br/>
        <w:t xml:space="preserve">2. </w:t>
      </w:r>
      <w:r w:rsidR="00E4563D">
        <w:rPr>
          <w:b/>
          <w:sz w:val="24"/>
          <w:szCs w:val="24"/>
        </w:rPr>
        <w:t>ПОСТАНОВКА ЗАДАЧИ</w:t>
      </w:r>
    </w:p>
    <w:p w14:paraId="0EBC3474" w14:textId="77777777" w:rsidR="00E4563D" w:rsidRPr="00E4563D" w:rsidRDefault="00E4563D" w:rsidP="00CF13FF">
      <w:pPr>
        <w:jc w:val="both"/>
        <w:rPr>
          <w:bCs/>
          <w:sz w:val="24"/>
          <w:szCs w:val="24"/>
        </w:rPr>
      </w:pPr>
      <w:r w:rsidRPr="00E4563D">
        <w:rPr>
          <w:bCs/>
          <w:sz w:val="24"/>
          <w:szCs w:val="24"/>
        </w:rPr>
        <w:t>Биквадратное уравнение A*x^4 + B*x^2 + C = 0 заменой t = x^2 сводится к квадратному уравнению относительно t:</w:t>
      </w:r>
    </w:p>
    <w:p w14:paraId="65350142" w14:textId="77777777" w:rsidR="00E4563D" w:rsidRPr="00E4563D" w:rsidRDefault="00E4563D" w:rsidP="00CF13FF">
      <w:pPr>
        <w:jc w:val="both"/>
        <w:rPr>
          <w:bCs/>
          <w:sz w:val="24"/>
          <w:szCs w:val="24"/>
        </w:rPr>
      </w:pPr>
      <w:r w:rsidRPr="00E4563D">
        <w:rPr>
          <w:bCs/>
          <w:sz w:val="24"/>
          <w:szCs w:val="24"/>
        </w:rPr>
        <w:t>A * t^2 + B * t + C = 0</w:t>
      </w:r>
    </w:p>
    <w:p w14:paraId="3D7E26E1" w14:textId="77777777" w:rsidR="00E4563D" w:rsidRPr="00E4563D" w:rsidRDefault="00E4563D" w:rsidP="00CF13FF">
      <w:pPr>
        <w:jc w:val="both"/>
        <w:rPr>
          <w:bCs/>
          <w:sz w:val="24"/>
          <w:szCs w:val="24"/>
        </w:rPr>
      </w:pPr>
      <w:r w:rsidRPr="00E4563D">
        <w:rPr>
          <w:bCs/>
          <w:sz w:val="24"/>
          <w:szCs w:val="24"/>
        </w:rPr>
        <w:t>Дискриминант вспомогательного уравнения:</w:t>
      </w:r>
    </w:p>
    <w:p w14:paraId="2BA660C7" w14:textId="77777777" w:rsidR="00E4563D" w:rsidRPr="00E4563D" w:rsidRDefault="00E4563D" w:rsidP="00CF13FF">
      <w:pPr>
        <w:jc w:val="both"/>
        <w:rPr>
          <w:bCs/>
          <w:sz w:val="24"/>
          <w:szCs w:val="24"/>
        </w:rPr>
      </w:pPr>
      <w:r w:rsidRPr="00E4563D">
        <w:rPr>
          <w:bCs/>
          <w:sz w:val="24"/>
          <w:szCs w:val="24"/>
        </w:rPr>
        <w:t>D = B^2 - 4 * A * C</w:t>
      </w:r>
    </w:p>
    <w:p w14:paraId="28DB805F" w14:textId="77777777" w:rsidR="00E4563D" w:rsidRPr="00E4563D" w:rsidRDefault="00E4563D" w:rsidP="00CF13FF">
      <w:pPr>
        <w:jc w:val="both"/>
        <w:rPr>
          <w:bCs/>
          <w:sz w:val="24"/>
          <w:szCs w:val="24"/>
        </w:rPr>
      </w:pPr>
      <w:r w:rsidRPr="00E4563D">
        <w:rPr>
          <w:bCs/>
          <w:sz w:val="24"/>
          <w:szCs w:val="24"/>
        </w:rPr>
        <w:t>В зависимости от знака D вспомогательное уравнение имеет:</w:t>
      </w:r>
    </w:p>
    <w:p w14:paraId="07D87A55" w14:textId="77777777" w:rsidR="00E4563D" w:rsidRPr="00CF13FF" w:rsidRDefault="00E4563D">
      <w:pPr>
        <w:pStyle w:val="ac"/>
        <w:numPr>
          <w:ilvl w:val="0"/>
          <w:numId w:val="2"/>
        </w:numPr>
        <w:jc w:val="both"/>
        <w:rPr>
          <w:bCs/>
          <w:sz w:val="24"/>
          <w:szCs w:val="24"/>
        </w:rPr>
      </w:pPr>
      <w:r w:rsidRPr="00CF13FF">
        <w:rPr>
          <w:bCs/>
          <w:sz w:val="24"/>
          <w:szCs w:val="24"/>
        </w:rPr>
        <w:t xml:space="preserve">при </w:t>
      </w:r>
      <w:proofErr w:type="gramStart"/>
      <w:r w:rsidRPr="00CF13FF">
        <w:rPr>
          <w:bCs/>
          <w:sz w:val="24"/>
          <w:szCs w:val="24"/>
        </w:rPr>
        <w:t>D &gt;</w:t>
      </w:r>
      <w:proofErr w:type="gramEnd"/>
      <w:r w:rsidRPr="00CF13FF">
        <w:rPr>
          <w:bCs/>
          <w:sz w:val="24"/>
          <w:szCs w:val="24"/>
        </w:rPr>
        <w:t xml:space="preserve"> 0 — два различных действительных корня t1, t2;</w:t>
      </w:r>
    </w:p>
    <w:p w14:paraId="16D9BCBD" w14:textId="77777777" w:rsidR="00E4563D" w:rsidRPr="00CF13FF" w:rsidRDefault="00E4563D">
      <w:pPr>
        <w:pStyle w:val="ac"/>
        <w:numPr>
          <w:ilvl w:val="0"/>
          <w:numId w:val="2"/>
        </w:numPr>
        <w:jc w:val="both"/>
        <w:rPr>
          <w:bCs/>
          <w:sz w:val="24"/>
          <w:szCs w:val="24"/>
        </w:rPr>
      </w:pPr>
      <w:r w:rsidRPr="00CF13FF">
        <w:rPr>
          <w:bCs/>
          <w:sz w:val="24"/>
          <w:szCs w:val="24"/>
        </w:rPr>
        <w:t>при D = 0 — один (двукратный) действительный корень t;</w:t>
      </w:r>
    </w:p>
    <w:p w14:paraId="3A2A586E" w14:textId="523F9EB2" w:rsidR="00E4563D" w:rsidRPr="00CF13FF" w:rsidRDefault="00E4563D">
      <w:pPr>
        <w:pStyle w:val="ac"/>
        <w:numPr>
          <w:ilvl w:val="1"/>
          <w:numId w:val="2"/>
        </w:numPr>
        <w:jc w:val="both"/>
        <w:rPr>
          <w:bCs/>
          <w:sz w:val="24"/>
          <w:szCs w:val="24"/>
        </w:rPr>
      </w:pPr>
      <w:r w:rsidRPr="00CF13FF">
        <w:rPr>
          <w:bCs/>
          <w:sz w:val="24"/>
          <w:szCs w:val="24"/>
        </w:rPr>
        <w:t xml:space="preserve">при D </w:t>
      </w:r>
      <w:proofErr w:type="gramStart"/>
      <w:r w:rsidRPr="00CF13FF">
        <w:rPr>
          <w:bCs/>
          <w:sz w:val="24"/>
          <w:szCs w:val="24"/>
        </w:rPr>
        <w:t>&lt; 0</w:t>
      </w:r>
      <w:proofErr w:type="gramEnd"/>
      <w:r w:rsidRPr="00CF13FF">
        <w:rPr>
          <w:bCs/>
          <w:sz w:val="24"/>
          <w:szCs w:val="24"/>
        </w:rPr>
        <w:t xml:space="preserve"> —</w:t>
      </w:r>
      <w:r w:rsidRPr="00CF13FF">
        <w:rPr>
          <w:bCs/>
          <w:sz w:val="24"/>
          <w:szCs w:val="24"/>
        </w:rPr>
        <w:tab/>
      </w:r>
      <w:r w:rsidRPr="00CF13FF">
        <w:rPr>
          <w:bCs/>
          <w:sz w:val="24"/>
          <w:szCs w:val="24"/>
        </w:rPr>
        <w:t xml:space="preserve"> действительных корней нет, следовательно, у исходного биквадратного уравнения тоже нет действительных корней.</w:t>
      </w:r>
    </w:p>
    <w:p w14:paraId="058F4F87" w14:textId="77777777" w:rsidR="00E4563D" w:rsidRPr="00CF13FF" w:rsidRDefault="00E4563D">
      <w:pPr>
        <w:pStyle w:val="ac"/>
        <w:numPr>
          <w:ilvl w:val="0"/>
          <w:numId w:val="2"/>
        </w:numPr>
        <w:jc w:val="both"/>
        <w:rPr>
          <w:bCs/>
          <w:sz w:val="24"/>
          <w:szCs w:val="24"/>
        </w:rPr>
      </w:pPr>
      <w:r w:rsidRPr="00CF13FF">
        <w:rPr>
          <w:bCs/>
          <w:sz w:val="24"/>
          <w:szCs w:val="24"/>
        </w:rPr>
        <w:t>Для каждого найденного корня t восстанавливаются корни исходного уравнения x:</w:t>
      </w:r>
    </w:p>
    <w:p w14:paraId="65EAA02B" w14:textId="77777777" w:rsidR="00E4563D" w:rsidRPr="00CF13FF" w:rsidRDefault="00E4563D">
      <w:pPr>
        <w:pStyle w:val="ac"/>
        <w:numPr>
          <w:ilvl w:val="1"/>
          <w:numId w:val="2"/>
        </w:numPr>
        <w:jc w:val="both"/>
        <w:rPr>
          <w:bCs/>
          <w:sz w:val="24"/>
          <w:szCs w:val="24"/>
        </w:rPr>
      </w:pPr>
      <w:r w:rsidRPr="00CF13FF">
        <w:rPr>
          <w:bCs/>
          <w:sz w:val="24"/>
          <w:szCs w:val="24"/>
        </w:rPr>
        <w:t xml:space="preserve">если </w:t>
      </w:r>
      <w:proofErr w:type="gramStart"/>
      <w:r w:rsidRPr="00CF13FF">
        <w:rPr>
          <w:bCs/>
          <w:sz w:val="24"/>
          <w:szCs w:val="24"/>
        </w:rPr>
        <w:t>t &gt;</w:t>
      </w:r>
      <w:proofErr w:type="gramEnd"/>
      <w:r w:rsidRPr="00CF13FF">
        <w:rPr>
          <w:bCs/>
          <w:sz w:val="24"/>
          <w:szCs w:val="24"/>
        </w:rPr>
        <w:t xml:space="preserve"> 0, то x = ±</w:t>
      </w:r>
      <w:proofErr w:type="spellStart"/>
      <w:r w:rsidRPr="00CF13FF">
        <w:rPr>
          <w:bCs/>
          <w:sz w:val="24"/>
          <w:szCs w:val="24"/>
        </w:rPr>
        <w:t>sqrt</w:t>
      </w:r>
      <w:proofErr w:type="spellEnd"/>
      <w:r w:rsidRPr="00CF13FF">
        <w:rPr>
          <w:bCs/>
          <w:sz w:val="24"/>
          <w:szCs w:val="24"/>
        </w:rPr>
        <w:t>(t) (два действительных корня);</w:t>
      </w:r>
    </w:p>
    <w:p w14:paraId="750F7F50" w14:textId="77777777" w:rsidR="00E4563D" w:rsidRPr="00CF13FF" w:rsidRDefault="00E4563D">
      <w:pPr>
        <w:pStyle w:val="ac"/>
        <w:numPr>
          <w:ilvl w:val="1"/>
          <w:numId w:val="2"/>
        </w:numPr>
        <w:jc w:val="both"/>
        <w:rPr>
          <w:bCs/>
          <w:sz w:val="24"/>
          <w:szCs w:val="24"/>
        </w:rPr>
      </w:pPr>
      <w:r w:rsidRPr="00CF13FF">
        <w:rPr>
          <w:bCs/>
          <w:sz w:val="24"/>
          <w:szCs w:val="24"/>
        </w:rPr>
        <w:t>если t = 0, то x = 0 (один корень);</w:t>
      </w:r>
    </w:p>
    <w:p w14:paraId="6E941D44" w14:textId="77777777" w:rsidR="00E4563D" w:rsidRPr="00CF13FF" w:rsidRDefault="00E4563D">
      <w:pPr>
        <w:pStyle w:val="ac"/>
        <w:numPr>
          <w:ilvl w:val="1"/>
          <w:numId w:val="2"/>
        </w:numPr>
        <w:jc w:val="both"/>
        <w:rPr>
          <w:bCs/>
          <w:sz w:val="24"/>
          <w:szCs w:val="24"/>
        </w:rPr>
      </w:pPr>
      <w:r w:rsidRPr="00CF13FF">
        <w:rPr>
          <w:bCs/>
          <w:sz w:val="24"/>
          <w:szCs w:val="24"/>
        </w:rPr>
        <w:t xml:space="preserve">если t </w:t>
      </w:r>
      <w:proofErr w:type="gramStart"/>
      <w:r w:rsidRPr="00CF13FF">
        <w:rPr>
          <w:bCs/>
          <w:sz w:val="24"/>
          <w:szCs w:val="24"/>
        </w:rPr>
        <w:t>&lt; 0</w:t>
      </w:r>
      <w:proofErr w:type="gramEnd"/>
      <w:r w:rsidRPr="00CF13FF">
        <w:rPr>
          <w:bCs/>
          <w:sz w:val="24"/>
          <w:szCs w:val="24"/>
        </w:rPr>
        <w:t>, то действительных корней x для данного t не существует (</w:t>
      </w:r>
      <w:proofErr w:type="spellStart"/>
      <w:r w:rsidRPr="00CF13FF">
        <w:rPr>
          <w:bCs/>
          <w:sz w:val="24"/>
          <w:szCs w:val="24"/>
        </w:rPr>
        <w:t>sqrt</w:t>
      </w:r>
      <w:proofErr w:type="spellEnd"/>
      <w:r w:rsidRPr="00CF13FF">
        <w:rPr>
          <w:bCs/>
          <w:sz w:val="24"/>
          <w:szCs w:val="24"/>
        </w:rPr>
        <w:t>(t) — мнимое число).</w:t>
      </w:r>
    </w:p>
    <w:p w14:paraId="4333A7A0" w14:textId="77777777" w:rsidR="00E4563D" w:rsidRPr="00CF13FF" w:rsidRDefault="00E4563D">
      <w:pPr>
        <w:pStyle w:val="ac"/>
        <w:numPr>
          <w:ilvl w:val="0"/>
          <w:numId w:val="2"/>
        </w:numPr>
        <w:jc w:val="both"/>
        <w:rPr>
          <w:bCs/>
          <w:sz w:val="24"/>
          <w:szCs w:val="24"/>
        </w:rPr>
      </w:pPr>
      <w:r w:rsidRPr="00CF13FF">
        <w:rPr>
          <w:bCs/>
          <w:sz w:val="24"/>
          <w:szCs w:val="24"/>
        </w:rPr>
        <w:t>Отдельно обрабатывается вырожденный случай A = 0, когда уравнение перестаёт быть биквадратным в строгом смысле:</w:t>
      </w:r>
    </w:p>
    <w:p w14:paraId="2FB26A96" w14:textId="77777777" w:rsidR="00E4563D" w:rsidRPr="00CF13FF" w:rsidRDefault="00E4563D">
      <w:pPr>
        <w:pStyle w:val="ac"/>
        <w:numPr>
          <w:ilvl w:val="1"/>
          <w:numId w:val="2"/>
        </w:numPr>
        <w:jc w:val="both"/>
        <w:rPr>
          <w:bCs/>
          <w:sz w:val="24"/>
          <w:szCs w:val="24"/>
        </w:rPr>
      </w:pPr>
      <w:r w:rsidRPr="00CF13FF">
        <w:rPr>
          <w:bCs/>
          <w:sz w:val="24"/>
          <w:szCs w:val="24"/>
        </w:rPr>
        <w:t>A = 0, B ≠ 0 — уравнение линейно относительно t: t = -C / B;</w:t>
      </w:r>
    </w:p>
    <w:p w14:paraId="6AAFBE94" w14:textId="77777777" w:rsidR="00E4563D" w:rsidRPr="00CF13FF" w:rsidRDefault="00E4563D">
      <w:pPr>
        <w:pStyle w:val="ac"/>
        <w:numPr>
          <w:ilvl w:val="1"/>
          <w:numId w:val="2"/>
        </w:numPr>
        <w:jc w:val="both"/>
        <w:rPr>
          <w:bCs/>
          <w:sz w:val="24"/>
          <w:szCs w:val="24"/>
        </w:rPr>
      </w:pPr>
      <w:r w:rsidRPr="00CF13FF">
        <w:rPr>
          <w:bCs/>
          <w:sz w:val="24"/>
          <w:szCs w:val="24"/>
        </w:rPr>
        <w:t>A = 0, B = 0, C = 0 — тождество 0 = 0, бесконечное множество решений;</w:t>
      </w:r>
    </w:p>
    <w:p w14:paraId="732F158B" w14:textId="77777777" w:rsidR="00E4563D" w:rsidRPr="00CF13FF" w:rsidRDefault="00E4563D">
      <w:pPr>
        <w:pStyle w:val="ac"/>
        <w:numPr>
          <w:ilvl w:val="1"/>
          <w:numId w:val="2"/>
        </w:numPr>
        <w:jc w:val="both"/>
        <w:rPr>
          <w:bCs/>
          <w:sz w:val="24"/>
          <w:szCs w:val="24"/>
        </w:rPr>
      </w:pPr>
      <w:r w:rsidRPr="00CF13FF">
        <w:rPr>
          <w:bCs/>
          <w:sz w:val="24"/>
          <w:szCs w:val="24"/>
        </w:rPr>
        <w:t>A = 0, B = 0, C ≠ 0 — решений нет.</w:t>
      </w:r>
    </w:p>
    <w:p w14:paraId="705A7745" w14:textId="77777777" w:rsidR="00E4563D" w:rsidRPr="00E4563D" w:rsidRDefault="00E4563D" w:rsidP="00E4563D">
      <w:pPr>
        <w:jc w:val="center"/>
        <w:rPr>
          <w:b/>
          <w:bCs/>
          <w:sz w:val="24"/>
          <w:szCs w:val="24"/>
        </w:rPr>
      </w:pPr>
      <w:r w:rsidRPr="00E4563D">
        <w:rPr>
          <w:b/>
          <w:bCs/>
          <w:sz w:val="24"/>
          <w:szCs w:val="24"/>
        </w:rPr>
        <w:t>Требование к вводу коэффициентов</w:t>
      </w:r>
    </w:p>
    <w:p w14:paraId="599E82FB" w14:textId="77777777" w:rsidR="00E4563D" w:rsidRPr="00E4563D" w:rsidRDefault="00E4563D" w:rsidP="00E4563D">
      <w:pPr>
        <w:jc w:val="center"/>
        <w:rPr>
          <w:bCs/>
          <w:sz w:val="24"/>
          <w:szCs w:val="24"/>
        </w:rPr>
      </w:pPr>
      <w:r w:rsidRPr="00E4563D">
        <w:rPr>
          <w:bCs/>
          <w:sz w:val="24"/>
          <w:szCs w:val="24"/>
        </w:rPr>
        <w:t>Коэффициенты могут быть заданы параметрами командной строки:</w:t>
      </w:r>
    </w:p>
    <w:p w14:paraId="3113CD32" w14:textId="77777777" w:rsidR="00E4563D" w:rsidRPr="00E4563D" w:rsidRDefault="00E4563D" w:rsidP="00E4563D">
      <w:pPr>
        <w:jc w:val="center"/>
        <w:rPr>
          <w:bCs/>
          <w:sz w:val="24"/>
          <w:szCs w:val="24"/>
          <w:lang w:val="en-US"/>
        </w:rPr>
      </w:pPr>
      <w:r w:rsidRPr="00E4563D">
        <w:rPr>
          <w:bCs/>
          <w:sz w:val="24"/>
          <w:szCs w:val="24"/>
          <w:lang w:val="en-US"/>
        </w:rPr>
        <w:t>python biquadratic.py -a &lt;A&gt; -b &lt;B&gt; -c &lt;C&gt;</w:t>
      </w:r>
    </w:p>
    <w:p w14:paraId="5FB3D439" w14:textId="77777777" w:rsidR="00E4563D" w:rsidRPr="00E4563D" w:rsidRDefault="00E4563D" w:rsidP="00E4563D">
      <w:pPr>
        <w:jc w:val="center"/>
        <w:rPr>
          <w:bCs/>
          <w:sz w:val="24"/>
          <w:szCs w:val="24"/>
        </w:rPr>
      </w:pPr>
      <w:r w:rsidRPr="00E4563D">
        <w:rPr>
          <w:bCs/>
          <w:sz w:val="24"/>
          <w:szCs w:val="24"/>
        </w:rPr>
        <w:t>Если какой-либо коэффициент не задан в командной строке или задан некорректно (не может быть без ошибок преобразован в действительное число), то некорректное/отсутствующее значение игнорируется, и программа запрашивает соответствующий коэффициент с клавиатуры, повторяя запрос до тех пор, пока не будет введено корректное значение.</w:t>
      </w:r>
    </w:p>
    <w:p w14:paraId="5695C5D1" w14:textId="4D2948A1" w:rsidR="00C973D0" w:rsidRPr="00C973D0" w:rsidRDefault="00C973D0" w:rsidP="00C973D0">
      <w:pPr>
        <w:jc w:val="center"/>
        <w:rPr>
          <w:sz w:val="24"/>
          <w:szCs w:val="24"/>
        </w:rPr>
      </w:pPr>
      <w:r w:rsidRPr="00C973D0">
        <w:rPr>
          <w:b/>
          <w:sz w:val="24"/>
          <w:szCs w:val="24"/>
        </w:rPr>
        <w:t xml:space="preserve">3. </w:t>
      </w:r>
      <w:r w:rsidR="00CF13FF">
        <w:rPr>
          <w:b/>
          <w:sz w:val="24"/>
          <w:szCs w:val="24"/>
        </w:rPr>
        <w:t>Алгоритм решения</w:t>
      </w:r>
    </w:p>
    <w:p w14:paraId="5D6128A5" w14:textId="7476AA12" w:rsidR="00CF13FF" w:rsidRPr="00CF13FF" w:rsidRDefault="00CF13FF" w:rsidP="00CF13FF">
      <w:pPr>
        <w:ind w:left="72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1)</w:t>
      </w:r>
      <w:r w:rsidRPr="00CF13FF">
        <w:rPr>
          <w:bCs/>
          <w:sz w:val="24"/>
          <w:szCs w:val="24"/>
        </w:rPr>
        <w:t>Получить коэффициенты A, B, C (из командной строки либо с клавиатуры, с проверкой корректности каждого значения).</w:t>
      </w:r>
    </w:p>
    <w:p w14:paraId="18C3A389" w14:textId="76515810" w:rsidR="00CF13FF" w:rsidRDefault="00CF13FF" w:rsidP="00CF13FF">
      <w:pPr>
        <w:ind w:left="72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2) </w:t>
      </w:r>
      <w:r w:rsidRPr="00CF13FF">
        <w:rPr>
          <w:bCs/>
          <w:sz w:val="24"/>
          <w:szCs w:val="24"/>
        </w:rPr>
        <w:t>Если A ≠ 0, вычислить дискриминант D = B^2 - 4*A*C вспомогательного квадратного уравнения; в зависимости от знака D найти корни t. Если A = 0, обработать вырожденный (линейный/тождественный) случа</w:t>
      </w:r>
      <w:r>
        <w:rPr>
          <w:bCs/>
          <w:sz w:val="24"/>
          <w:szCs w:val="24"/>
        </w:rPr>
        <w:t>й</w:t>
      </w:r>
    </w:p>
    <w:p w14:paraId="5332818C" w14:textId="2795FC7A" w:rsidR="00CF13FF" w:rsidRDefault="00CF13FF" w:rsidP="00CF13FF">
      <w:pPr>
        <w:ind w:left="72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3)</w:t>
      </w:r>
      <w:r w:rsidRPr="00CF13FF">
        <w:rPr>
          <w:bCs/>
          <w:sz w:val="24"/>
          <w:szCs w:val="24"/>
        </w:rPr>
        <w:t>Для каждого найденного корня t вычислить соответствующие действительные корни x исходного уравнения по правилам, описанным в разделе 2</w:t>
      </w:r>
    </w:p>
    <w:p w14:paraId="4952B862" w14:textId="604EF942" w:rsidR="00CF13FF" w:rsidRPr="00CF13FF" w:rsidRDefault="00CF13FF" w:rsidP="00CF13FF">
      <w:pPr>
        <w:ind w:left="708" w:firstLine="12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4)</w:t>
      </w:r>
      <w:r w:rsidRPr="00CF13FF">
        <w:rPr>
          <w:rFonts w:ascii="Segoe UI" w:hAnsi="Segoe UI" w:cs="Segoe UI"/>
          <w:color w:val="F0F6FC"/>
          <w:sz w:val="24"/>
          <w:szCs w:val="24"/>
        </w:rPr>
        <w:t xml:space="preserve"> </w:t>
      </w:r>
      <w:r w:rsidRPr="00CF13FF">
        <w:rPr>
          <w:bCs/>
          <w:sz w:val="24"/>
          <w:szCs w:val="24"/>
        </w:rPr>
        <w:t xml:space="preserve">Вывести значение дискриминанта и найденные действительные корни x (или </w:t>
      </w:r>
      <w:r>
        <w:rPr>
          <w:bCs/>
          <w:sz w:val="24"/>
          <w:szCs w:val="24"/>
        </w:rPr>
        <w:t xml:space="preserve">     </w:t>
      </w:r>
      <w:r w:rsidRPr="00CF13FF">
        <w:rPr>
          <w:bCs/>
          <w:sz w:val="24"/>
          <w:szCs w:val="24"/>
        </w:rPr>
        <w:t>сообщение об их отсутствии / бесконечном множестве решений).</w:t>
      </w:r>
    </w:p>
    <w:p w14:paraId="672EF8B9" w14:textId="05785947" w:rsidR="00CF13FF" w:rsidRDefault="00CF13FF" w:rsidP="00CF13FF">
      <w:pPr>
        <w:ind w:left="720"/>
        <w:rPr>
          <w:bCs/>
          <w:sz w:val="24"/>
          <w:szCs w:val="24"/>
        </w:rPr>
      </w:pPr>
    </w:p>
    <w:p w14:paraId="3BDCFB00" w14:textId="77777777" w:rsidR="00CF13FF" w:rsidRDefault="00CF13FF" w:rsidP="00CF13FF">
      <w:pPr>
        <w:ind w:left="720"/>
        <w:rPr>
          <w:bCs/>
          <w:sz w:val="24"/>
          <w:szCs w:val="24"/>
        </w:rPr>
      </w:pPr>
    </w:p>
    <w:p w14:paraId="6921A724" w14:textId="77777777" w:rsidR="00CF13FF" w:rsidRPr="00C829F9" w:rsidRDefault="00CF13FF" w:rsidP="00CF13FF">
      <w:pPr>
        <w:ind w:left="720"/>
        <w:rPr>
          <w:bCs/>
          <w:sz w:val="24"/>
          <w:szCs w:val="24"/>
        </w:rPr>
      </w:pPr>
    </w:p>
    <w:p w14:paraId="18E956FF" w14:textId="792FEDC9" w:rsidR="00C973D0" w:rsidRDefault="00C973D0" w:rsidP="00C973D0">
      <w:pPr>
        <w:jc w:val="center"/>
        <w:rPr>
          <w:b/>
          <w:sz w:val="24"/>
          <w:szCs w:val="24"/>
        </w:rPr>
      </w:pPr>
      <w:r w:rsidRPr="00C973D0">
        <w:rPr>
          <w:b/>
          <w:sz w:val="24"/>
          <w:szCs w:val="24"/>
        </w:rPr>
        <w:br/>
        <w:t xml:space="preserve">4. </w:t>
      </w:r>
      <w:r w:rsidR="00CF13FF">
        <w:rPr>
          <w:b/>
          <w:sz w:val="24"/>
          <w:szCs w:val="24"/>
        </w:rPr>
        <w:t>Листинг программы</w:t>
      </w:r>
    </w:p>
    <w:p w14:paraId="141DA007" w14:textId="2EA15A5F" w:rsidR="00CF13FF" w:rsidRPr="00CF13FF" w:rsidRDefault="00CF13FF" w:rsidP="00CF13FF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4.1. </w:t>
      </w:r>
      <w:r w:rsidRPr="00CF13FF">
        <w:rPr>
          <w:b/>
          <w:bCs/>
          <w:sz w:val="24"/>
          <w:szCs w:val="24"/>
        </w:rPr>
        <w:t>Процедурная реализация (</w:t>
      </w:r>
      <w:proofErr w:type="spellStart"/>
      <w:r w:rsidRPr="00CF13FF">
        <w:rPr>
          <w:b/>
          <w:bCs/>
          <w:sz w:val="24"/>
          <w:szCs w:val="24"/>
        </w:rPr>
        <w:t>procedural</w:t>
      </w:r>
      <w:proofErr w:type="spellEnd"/>
      <w:r w:rsidRPr="00CF13FF">
        <w:rPr>
          <w:b/>
          <w:bCs/>
          <w:sz w:val="24"/>
          <w:szCs w:val="24"/>
        </w:rPr>
        <w:t>/biquadratic.py)</w:t>
      </w:r>
    </w:p>
    <w:p w14:paraId="4F90F406" w14:textId="77777777" w:rsidR="00CF13FF" w:rsidRPr="00CF13FF" w:rsidRDefault="00CF13FF" w:rsidP="00CF13FF">
      <w:pPr>
        <w:jc w:val="both"/>
        <w:rPr>
          <w:sz w:val="24"/>
          <w:szCs w:val="24"/>
        </w:rPr>
      </w:pPr>
      <w:r w:rsidRPr="00CF13FF">
        <w:rPr>
          <w:sz w:val="24"/>
          <w:szCs w:val="24"/>
        </w:rPr>
        <w:t>Ключевые функции:</w:t>
      </w:r>
    </w:p>
    <w:p w14:paraId="06EE6EF6" w14:textId="6739FDF2" w:rsidR="00CF13FF" w:rsidRPr="00CF13FF" w:rsidRDefault="00CF13FF" w:rsidP="00CF13FF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1)</w:t>
      </w:r>
      <w:proofErr w:type="spellStart"/>
      <w:r w:rsidRPr="00CF13FF">
        <w:rPr>
          <w:sz w:val="24"/>
          <w:szCs w:val="24"/>
        </w:rPr>
        <w:t>to_float</w:t>
      </w:r>
      <w:proofErr w:type="spellEnd"/>
      <w:r w:rsidRPr="00CF13FF">
        <w:rPr>
          <w:sz w:val="24"/>
          <w:szCs w:val="24"/>
        </w:rPr>
        <w:t>(</w:t>
      </w:r>
      <w:proofErr w:type="spellStart"/>
      <w:r w:rsidRPr="00CF13FF">
        <w:rPr>
          <w:sz w:val="24"/>
          <w:szCs w:val="24"/>
        </w:rPr>
        <w:t>value</w:t>
      </w:r>
      <w:proofErr w:type="spellEnd"/>
      <w:r w:rsidRPr="00CF13FF">
        <w:rPr>
          <w:sz w:val="24"/>
          <w:szCs w:val="24"/>
        </w:rPr>
        <w:t xml:space="preserve">) — безопасное преобразование строки в </w:t>
      </w:r>
      <w:proofErr w:type="spellStart"/>
      <w:r w:rsidRPr="00CF13FF">
        <w:rPr>
          <w:sz w:val="24"/>
          <w:szCs w:val="24"/>
        </w:rPr>
        <w:t>float</w:t>
      </w:r>
      <w:proofErr w:type="spellEnd"/>
      <w:r w:rsidRPr="00CF13FF">
        <w:rPr>
          <w:sz w:val="24"/>
          <w:szCs w:val="24"/>
        </w:rPr>
        <w:t>.</w:t>
      </w:r>
    </w:p>
    <w:p w14:paraId="0423929C" w14:textId="782DB127" w:rsidR="00CF13FF" w:rsidRPr="00CF13FF" w:rsidRDefault="00CF13FF" w:rsidP="00CF13FF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2)</w:t>
      </w:r>
      <w:proofErr w:type="spellStart"/>
      <w:r w:rsidRPr="00CF13FF">
        <w:rPr>
          <w:sz w:val="24"/>
          <w:szCs w:val="24"/>
        </w:rPr>
        <w:t>read_</w:t>
      </w:r>
      <w:proofErr w:type="gramStart"/>
      <w:r w:rsidRPr="00CF13FF">
        <w:rPr>
          <w:sz w:val="24"/>
          <w:szCs w:val="24"/>
        </w:rPr>
        <w:t>coefficient</w:t>
      </w:r>
      <w:proofErr w:type="spellEnd"/>
      <w:r w:rsidRPr="00CF13FF">
        <w:rPr>
          <w:sz w:val="24"/>
          <w:szCs w:val="24"/>
        </w:rPr>
        <w:t>(</w:t>
      </w:r>
      <w:proofErr w:type="spellStart"/>
      <w:proofErr w:type="gramEnd"/>
      <w:r w:rsidRPr="00CF13FF">
        <w:rPr>
          <w:sz w:val="24"/>
          <w:szCs w:val="24"/>
        </w:rPr>
        <w:t>name</w:t>
      </w:r>
      <w:proofErr w:type="spellEnd"/>
      <w:r w:rsidRPr="00CF13FF">
        <w:rPr>
          <w:sz w:val="24"/>
          <w:szCs w:val="24"/>
        </w:rPr>
        <w:t xml:space="preserve">, </w:t>
      </w:r>
      <w:proofErr w:type="spellStart"/>
      <w:r w:rsidRPr="00CF13FF">
        <w:rPr>
          <w:sz w:val="24"/>
          <w:szCs w:val="24"/>
        </w:rPr>
        <w:t>cli_value</w:t>
      </w:r>
      <w:proofErr w:type="spellEnd"/>
      <w:r w:rsidRPr="00CF13FF">
        <w:rPr>
          <w:sz w:val="24"/>
          <w:szCs w:val="24"/>
        </w:rPr>
        <w:t>) — получение корректного значения коэффициента (из CLI-параметра либо повторным запросом с клавиатуры).</w:t>
      </w:r>
    </w:p>
    <w:p w14:paraId="63BC29D6" w14:textId="7405C8EF" w:rsidR="00CF13FF" w:rsidRPr="00CF13FF" w:rsidRDefault="00CF13FF" w:rsidP="00CF13FF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3)</w:t>
      </w:r>
      <w:proofErr w:type="spellStart"/>
      <w:r w:rsidRPr="00CF13FF">
        <w:rPr>
          <w:sz w:val="24"/>
          <w:szCs w:val="24"/>
        </w:rPr>
        <w:t>solve_quadratic_for_</w:t>
      </w:r>
      <w:proofErr w:type="gramStart"/>
      <w:r w:rsidRPr="00CF13FF">
        <w:rPr>
          <w:sz w:val="24"/>
          <w:szCs w:val="24"/>
        </w:rPr>
        <w:t>t</w:t>
      </w:r>
      <w:proofErr w:type="spellEnd"/>
      <w:r w:rsidRPr="00CF13FF">
        <w:rPr>
          <w:sz w:val="24"/>
          <w:szCs w:val="24"/>
        </w:rPr>
        <w:t>(</w:t>
      </w:r>
      <w:proofErr w:type="gramEnd"/>
      <w:r w:rsidRPr="00CF13FF">
        <w:rPr>
          <w:sz w:val="24"/>
          <w:szCs w:val="24"/>
        </w:rPr>
        <w:t>a, b, c) — решение вспомогательного уравнения относительно t с учётом вырожденных случаев a = 0.</w:t>
      </w:r>
    </w:p>
    <w:p w14:paraId="449DD54D" w14:textId="4DD42C61" w:rsidR="00CF13FF" w:rsidRPr="00CF13FF" w:rsidRDefault="00CF13FF" w:rsidP="00CF13FF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4)</w:t>
      </w:r>
      <w:proofErr w:type="spellStart"/>
      <w:r w:rsidRPr="00CF13FF">
        <w:rPr>
          <w:sz w:val="24"/>
          <w:szCs w:val="24"/>
        </w:rPr>
        <w:t>solve_</w:t>
      </w:r>
      <w:proofErr w:type="gramStart"/>
      <w:r w:rsidRPr="00CF13FF">
        <w:rPr>
          <w:sz w:val="24"/>
          <w:szCs w:val="24"/>
        </w:rPr>
        <w:t>biquadratic</w:t>
      </w:r>
      <w:proofErr w:type="spellEnd"/>
      <w:r w:rsidRPr="00CF13FF">
        <w:rPr>
          <w:sz w:val="24"/>
          <w:szCs w:val="24"/>
        </w:rPr>
        <w:t>(</w:t>
      </w:r>
      <w:proofErr w:type="gramEnd"/>
      <w:r w:rsidRPr="00CF13FF">
        <w:rPr>
          <w:sz w:val="24"/>
          <w:szCs w:val="24"/>
        </w:rPr>
        <w:t>a, b, c) — вычисление дискриминанта и списка действительных корней x.</w:t>
      </w:r>
    </w:p>
    <w:p w14:paraId="760CCDA6" w14:textId="18D5B34B" w:rsidR="00CF13FF" w:rsidRPr="00CF13FF" w:rsidRDefault="00CF13FF" w:rsidP="00CF13FF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5)</w:t>
      </w:r>
      <w:proofErr w:type="spellStart"/>
      <w:proofErr w:type="gramStart"/>
      <w:r w:rsidRPr="00CF13FF">
        <w:rPr>
          <w:sz w:val="24"/>
          <w:szCs w:val="24"/>
        </w:rPr>
        <w:t>main</w:t>
      </w:r>
      <w:proofErr w:type="spellEnd"/>
      <w:r w:rsidRPr="00CF13FF">
        <w:rPr>
          <w:sz w:val="24"/>
          <w:szCs w:val="24"/>
        </w:rPr>
        <w:t>(</w:t>
      </w:r>
      <w:proofErr w:type="gramEnd"/>
      <w:r w:rsidRPr="00CF13FF">
        <w:rPr>
          <w:sz w:val="24"/>
          <w:szCs w:val="24"/>
        </w:rPr>
        <w:t>) — точка входа: разбор аргументов, ввод коэффициентов, вывод результата.</w:t>
      </w:r>
    </w:p>
    <w:p w14:paraId="74DB5F7D" w14:textId="77777777" w:rsidR="00CF13FF" w:rsidRPr="00CF13FF" w:rsidRDefault="00CF13FF" w:rsidP="00CF13FF">
      <w:pPr>
        <w:jc w:val="center"/>
        <w:rPr>
          <w:b/>
          <w:bCs/>
          <w:sz w:val="24"/>
          <w:szCs w:val="24"/>
        </w:rPr>
      </w:pPr>
      <w:r w:rsidRPr="00CF13FF">
        <w:rPr>
          <w:b/>
          <w:bCs/>
          <w:sz w:val="24"/>
          <w:szCs w:val="24"/>
        </w:rPr>
        <w:t>4.2. Объектно-ориентированная реализация (</w:t>
      </w:r>
      <w:proofErr w:type="spellStart"/>
      <w:r w:rsidRPr="00CF13FF">
        <w:rPr>
          <w:b/>
          <w:bCs/>
          <w:sz w:val="24"/>
          <w:szCs w:val="24"/>
        </w:rPr>
        <w:t>oop</w:t>
      </w:r>
      <w:proofErr w:type="spellEnd"/>
      <w:r w:rsidRPr="00CF13FF">
        <w:rPr>
          <w:b/>
          <w:bCs/>
          <w:sz w:val="24"/>
          <w:szCs w:val="24"/>
        </w:rPr>
        <w:t>/biquadratic_oop.py)</w:t>
      </w:r>
    </w:p>
    <w:p w14:paraId="1EEB25BD" w14:textId="77777777" w:rsidR="00CF13FF" w:rsidRPr="00CF13FF" w:rsidRDefault="00CF13FF" w:rsidP="00CF13FF">
      <w:pPr>
        <w:jc w:val="both"/>
        <w:rPr>
          <w:sz w:val="24"/>
          <w:szCs w:val="24"/>
        </w:rPr>
      </w:pPr>
      <w:r w:rsidRPr="00CF13FF">
        <w:rPr>
          <w:sz w:val="24"/>
          <w:szCs w:val="24"/>
        </w:rPr>
        <w:t>Использованные классы:</w:t>
      </w:r>
    </w:p>
    <w:p w14:paraId="3E1389B8" w14:textId="5206A9E1" w:rsidR="00CF13FF" w:rsidRPr="00CF13FF" w:rsidRDefault="00CF13FF" w:rsidP="00CF13FF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1)</w:t>
      </w:r>
      <w:proofErr w:type="spellStart"/>
      <w:r w:rsidRPr="00CF13FF">
        <w:rPr>
          <w:sz w:val="24"/>
          <w:szCs w:val="24"/>
        </w:rPr>
        <w:t>CoefficientReader</w:t>
      </w:r>
      <w:proofErr w:type="spellEnd"/>
      <w:r w:rsidRPr="00CF13FF">
        <w:rPr>
          <w:sz w:val="24"/>
          <w:szCs w:val="24"/>
        </w:rPr>
        <w:t xml:space="preserve"> — инкапсулирует логику получения корректного значения коэффициента (из CLI либо с клавиатуры).</w:t>
      </w:r>
    </w:p>
    <w:p w14:paraId="0E972B51" w14:textId="4FEF0247" w:rsidR="00CF13FF" w:rsidRPr="00CF13FF" w:rsidRDefault="00CF13FF" w:rsidP="00CF13FF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2)</w:t>
      </w:r>
      <w:proofErr w:type="spellStart"/>
      <w:r w:rsidRPr="00CF13FF">
        <w:rPr>
          <w:sz w:val="24"/>
          <w:szCs w:val="24"/>
        </w:rPr>
        <w:t>BiquadraticEquation</w:t>
      </w:r>
      <w:proofErr w:type="spellEnd"/>
      <w:r w:rsidRPr="00CF13FF">
        <w:rPr>
          <w:sz w:val="24"/>
          <w:szCs w:val="24"/>
        </w:rPr>
        <w:t xml:space="preserve"> — хранит коэффициенты a, b, c, вычисляет дискриминант и действительные корни (</w:t>
      </w:r>
      <w:proofErr w:type="spellStart"/>
      <w:proofErr w:type="gramStart"/>
      <w:r w:rsidRPr="00CF13FF">
        <w:rPr>
          <w:sz w:val="24"/>
          <w:szCs w:val="24"/>
        </w:rPr>
        <w:t>solve</w:t>
      </w:r>
      <w:proofErr w:type="spellEnd"/>
      <w:r w:rsidRPr="00CF13FF">
        <w:rPr>
          <w:sz w:val="24"/>
          <w:szCs w:val="24"/>
        </w:rPr>
        <w:t>(</w:t>
      </w:r>
      <w:proofErr w:type="gramEnd"/>
      <w:r w:rsidRPr="00CF13FF">
        <w:rPr>
          <w:sz w:val="24"/>
          <w:szCs w:val="24"/>
        </w:rPr>
        <w:t>)), формирует текстовый отчёт о результате (</w:t>
      </w:r>
      <w:proofErr w:type="spellStart"/>
      <w:proofErr w:type="gramStart"/>
      <w:r w:rsidRPr="00CF13FF">
        <w:rPr>
          <w:sz w:val="24"/>
          <w:szCs w:val="24"/>
        </w:rPr>
        <w:t>report</w:t>
      </w:r>
      <w:proofErr w:type="spellEnd"/>
      <w:r w:rsidRPr="00CF13FF">
        <w:rPr>
          <w:sz w:val="24"/>
          <w:szCs w:val="24"/>
        </w:rPr>
        <w:t>(</w:t>
      </w:r>
      <w:proofErr w:type="gramEnd"/>
      <w:r w:rsidRPr="00CF13FF">
        <w:rPr>
          <w:sz w:val="24"/>
          <w:szCs w:val="24"/>
        </w:rPr>
        <w:t>)).</w:t>
      </w:r>
    </w:p>
    <w:p w14:paraId="5865833D" w14:textId="0CA2D505" w:rsidR="00CF13FF" w:rsidRPr="00CF13FF" w:rsidRDefault="00CF13FF" w:rsidP="00CF13FF">
      <w:pPr>
        <w:ind w:left="360" w:firstLine="348"/>
        <w:jc w:val="both"/>
        <w:rPr>
          <w:sz w:val="24"/>
          <w:szCs w:val="24"/>
        </w:rPr>
      </w:pPr>
      <w:r>
        <w:rPr>
          <w:sz w:val="24"/>
          <w:szCs w:val="24"/>
        </w:rPr>
        <w:t>3)</w:t>
      </w:r>
      <w:r w:rsidRPr="00CF13FF">
        <w:rPr>
          <w:sz w:val="24"/>
          <w:szCs w:val="24"/>
        </w:rPr>
        <w:t xml:space="preserve">Application — управляет разбором аргументов командной строки, вводом </w:t>
      </w:r>
      <w:proofErr w:type="spellStart"/>
      <w:r w:rsidRPr="00CF13FF">
        <w:rPr>
          <w:sz w:val="24"/>
          <w:szCs w:val="24"/>
        </w:rPr>
        <w:t>коэ</w:t>
      </w:r>
      <w:proofErr w:type="spellEnd"/>
      <w:r>
        <w:rPr>
          <w:sz w:val="24"/>
          <w:szCs w:val="24"/>
        </w:rPr>
        <w:tab/>
      </w:r>
      <w:proofErr w:type="spellStart"/>
      <w:r w:rsidRPr="00CF13FF">
        <w:rPr>
          <w:sz w:val="24"/>
          <w:szCs w:val="24"/>
        </w:rPr>
        <w:t>ффициентов</w:t>
      </w:r>
      <w:proofErr w:type="spellEnd"/>
      <w:r w:rsidRPr="00CF13FF">
        <w:rPr>
          <w:sz w:val="24"/>
          <w:szCs w:val="24"/>
        </w:rPr>
        <w:t xml:space="preserve"> через </w:t>
      </w:r>
      <w:proofErr w:type="spellStart"/>
      <w:r w:rsidRPr="00CF13FF">
        <w:rPr>
          <w:sz w:val="24"/>
          <w:szCs w:val="24"/>
        </w:rPr>
        <w:t>CoefficientReader</w:t>
      </w:r>
      <w:proofErr w:type="spellEnd"/>
      <w:r w:rsidRPr="00CF13FF">
        <w:rPr>
          <w:sz w:val="24"/>
          <w:szCs w:val="24"/>
        </w:rPr>
        <w:t xml:space="preserve"> и выводом результата.</w:t>
      </w:r>
    </w:p>
    <w:p w14:paraId="3D9D2150" w14:textId="77777777" w:rsidR="00CF13FF" w:rsidRPr="00C973D0" w:rsidRDefault="00CF13FF" w:rsidP="00CF13FF">
      <w:pPr>
        <w:jc w:val="both"/>
        <w:rPr>
          <w:sz w:val="24"/>
          <w:szCs w:val="24"/>
        </w:rPr>
      </w:pPr>
    </w:p>
    <w:p w14:paraId="09B989CE" w14:textId="4783D313" w:rsidR="00C973D0" w:rsidRDefault="00C973D0" w:rsidP="00C973D0">
      <w:pPr>
        <w:jc w:val="center"/>
        <w:rPr>
          <w:b/>
          <w:sz w:val="24"/>
          <w:szCs w:val="24"/>
        </w:rPr>
      </w:pPr>
      <w:r w:rsidRPr="00C973D0">
        <w:rPr>
          <w:b/>
          <w:sz w:val="24"/>
          <w:szCs w:val="24"/>
        </w:rPr>
        <w:t xml:space="preserve">5. </w:t>
      </w:r>
      <w:r w:rsidR="00CF13FF">
        <w:rPr>
          <w:b/>
          <w:sz w:val="24"/>
          <w:szCs w:val="24"/>
        </w:rPr>
        <w:t>Тестирование</w:t>
      </w:r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"/>
        <w:gridCol w:w="564"/>
        <w:gridCol w:w="584"/>
        <w:gridCol w:w="586"/>
        <w:gridCol w:w="630"/>
        <w:gridCol w:w="2988"/>
        <w:gridCol w:w="3926"/>
      </w:tblGrid>
      <w:tr w:rsidR="00CF13FF" w:rsidRPr="00CF13FF" w14:paraId="7255B303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0061D9" w14:textId="77777777" w:rsidR="00CF13FF" w:rsidRPr="00CF13FF" w:rsidRDefault="00CF13FF" w:rsidP="00CF13FF">
            <w:pPr>
              <w:jc w:val="center"/>
              <w:rPr>
                <w:b/>
                <w:bCs/>
                <w:sz w:val="24"/>
                <w:szCs w:val="24"/>
              </w:rPr>
            </w:pPr>
            <w:r w:rsidRPr="00CF13FF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B6B7C4" w14:textId="77777777" w:rsidR="00CF13FF" w:rsidRPr="00CF13FF" w:rsidRDefault="00CF13FF" w:rsidP="00CF13FF">
            <w:pPr>
              <w:jc w:val="center"/>
              <w:rPr>
                <w:b/>
                <w:bCs/>
                <w:sz w:val="24"/>
                <w:szCs w:val="24"/>
              </w:rPr>
            </w:pPr>
            <w:r w:rsidRPr="00CF13FF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B4D6CF" w14:textId="77777777" w:rsidR="00CF13FF" w:rsidRPr="00CF13FF" w:rsidRDefault="00CF13FF" w:rsidP="00CF13FF">
            <w:pPr>
              <w:jc w:val="center"/>
              <w:rPr>
                <w:b/>
                <w:bCs/>
                <w:sz w:val="24"/>
                <w:szCs w:val="24"/>
              </w:rPr>
            </w:pPr>
            <w:r w:rsidRPr="00CF13FF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A19FBC" w14:textId="77777777" w:rsidR="00CF13FF" w:rsidRPr="00CF13FF" w:rsidRDefault="00CF13FF" w:rsidP="00CF13FF">
            <w:pPr>
              <w:jc w:val="center"/>
              <w:rPr>
                <w:b/>
                <w:bCs/>
                <w:sz w:val="24"/>
                <w:szCs w:val="24"/>
              </w:rPr>
            </w:pPr>
            <w:r w:rsidRPr="00CF13FF"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79D5A5" w14:textId="77777777" w:rsidR="00CF13FF" w:rsidRPr="00CF13FF" w:rsidRDefault="00CF13FF" w:rsidP="00CF13FF">
            <w:pPr>
              <w:jc w:val="center"/>
              <w:rPr>
                <w:b/>
                <w:bCs/>
                <w:sz w:val="24"/>
                <w:szCs w:val="24"/>
              </w:rPr>
            </w:pPr>
            <w:r w:rsidRPr="00CF13FF">
              <w:rPr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061FCA" w14:textId="77777777" w:rsidR="00CF13FF" w:rsidRPr="00CF13FF" w:rsidRDefault="00CF13FF" w:rsidP="00CF13FF">
            <w:pPr>
              <w:jc w:val="center"/>
              <w:rPr>
                <w:b/>
                <w:bCs/>
                <w:sz w:val="24"/>
                <w:szCs w:val="24"/>
              </w:rPr>
            </w:pPr>
            <w:r w:rsidRPr="00CF13FF">
              <w:rPr>
                <w:b/>
                <w:bCs/>
                <w:sz w:val="24"/>
                <w:szCs w:val="24"/>
              </w:rPr>
              <w:t>Действительные корни x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FE642C" w14:textId="77777777" w:rsidR="00CF13FF" w:rsidRPr="00CF13FF" w:rsidRDefault="00CF13FF" w:rsidP="00CF13FF">
            <w:pPr>
              <w:jc w:val="center"/>
              <w:rPr>
                <w:b/>
                <w:bCs/>
                <w:sz w:val="24"/>
                <w:szCs w:val="24"/>
              </w:rPr>
            </w:pPr>
            <w:r w:rsidRPr="00CF13FF">
              <w:rPr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CF13FF" w:rsidRPr="00CF13FF" w14:paraId="2040A70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C181C9" w14:textId="77777777" w:rsidR="00CF13FF" w:rsidRPr="00CF13FF" w:rsidRDefault="00CF13FF" w:rsidP="00CF13FF">
            <w:pPr>
              <w:jc w:val="center"/>
              <w:rPr>
                <w:sz w:val="24"/>
                <w:szCs w:val="24"/>
              </w:rPr>
            </w:pPr>
            <w:r w:rsidRPr="00CF13FF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9CD410" w14:textId="77777777" w:rsidR="00CF13FF" w:rsidRPr="00CF13FF" w:rsidRDefault="00CF13FF" w:rsidP="00CF13FF">
            <w:pPr>
              <w:jc w:val="center"/>
              <w:rPr>
                <w:sz w:val="24"/>
                <w:szCs w:val="24"/>
              </w:rPr>
            </w:pPr>
            <w:r w:rsidRPr="00CF13FF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802DB3" w14:textId="77777777" w:rsidR="00CF13FF" w:rsidRPr="00CF13FF" w:rsidRDefault="00CF13FF" w:rsidP="00CF13FF">
            <w:pPr>
              <w:jc w:val="center"/>
              <w:rPr>
                <w:sz w:val="24"/>
                <w:szCs w:val="24"/>
              </w:rPr>
            </w:pPr>
            <w:r w:rsidRPr="00CF13FF">
              <w:rPr>
                <w:sz w:val="24"/>
                <w:szCs w:val="24"/>
              </w:rPr>
              <w:t>-5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65F53B" w14:textId="77777777" w:rsidR="00CF13FF" w:rsidRPr="00CF13FF" w:rsidRDefault="00CF13FF" w:rsidP="00CF13FF">
            <w:pPr>
              <w:jc w:val="center"/>
              <w:rPr>
                <w:sz w:val="24"/>
                <w:szCs w:val="24"/>
              </w:rPr>
            </w:pPr>
            <w:r w:rsidRPr="00CF13FF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7DC408" w14:textId="77777777" w:rsidR="00CF13FF" w:rsidRPr="00CF13FF" w:rsidRDefault="00CF13FF" w:rsidP="00CF13FF">
            <w:pPr>
              <w:jc w:val="center"/>
              <w:rPr>
                <w:sz w:val="24"/>
                <w:szCs w:val="24"/>
              </w:rPr>
            </w:pPr>
            <w:r w:rsidRPr="00CF13FF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D63A73" w14:textId="77777777" w:rsidR="00CF13FF" w:rsidRPr="00CF13FF" w:rsidRDefault="00CF13FF" w:rsidP="00CF13FF">
            <w:pPr>
              <w:jc w:val="center"/>
              <w:rPr>
                <w:sz w:val="24"/>
                <w:szCs w:val="24"/>
              </w:rPr>
            </w:pPr>
            <w:r w:rsidRPr="00CF13FF">
              <w:rPr>
                <w:sz w:val="24"/>
                <w:szCs w:val="24"/>
              </w:rPr>
              <w:t>-2, -1, 1, 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8D3BED" w14:textId="77777777" w:rsidR="00CF13FF" w:rsidRPr="00CF13FF" w:rsidRDefault="00CF13FF" w:rsidP="00CF13FF">
            <w:pPr>
              <w:jc w:val="center"/>
              <w:rPr>
                <w:sz w:val="24"/>
                <w:szCs w:val="24"/>
              </w:rPr>
            </w:pPr>
            <w:proofErr w:type="gramStart"/>
            <w:r w:rsidRPr="00CF13FF">
              <w:rPr>
                <w:sz w:val="24"/>
                <w:szCs w:val="24"/>
              </w:rPr>
              <w:t>D &gt;</w:t>
            </w:r>
            <w:proofErr w:type="gramEnd"/>
            <w:r w:rsidRPr="00CF13FF">
              <w:rPr>
                <w:sz w:val="24"/>
                <w:szCs w:val="24"/>
              </w:rPr>
              <w:t xml:space="preserve"> 0, оба корня t положительны</w:t>
            </w:r>
          </w:p>
        </w:tc>
      </w:tr>
      <w:tr w:rsidR="00CF13FF" w:rsidRPr="00CF13FF" w14:paraId="53EE34A4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54664C" w14:textId="77777777" w:rsidR="00CF13FF" w:rsidRPr="00CF13FF" w:rsidRDefault="00CF13FF" w:rsidP="00CF13FF">
            <w:pPr>
              <w:jc w:val="center"/>
              <w:rPr>
                <w:sz w:val="24"/>
                <w:szCs w:val="24"/>
              </w:rPr>
            </w:pPr>
            <w:r w:rsidRPr="00CF13FF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E558A3" w14:textId="77777777" w:rsidR="00CF13FF" w:rsidRPr="00CF13FF" w:rsidRDefault="00CF13FF" w:rsidP="00CF13FF">
            <w:pPr>
              <w:jc w:val="center"/>
              <w:rPr>
                <w:sz w:val="24"/>
                <w:szCs w:val="24"/>
              </w:rPr>
            </w:pPr>
            <w:r w:rsidRPr="00CF13FF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8635C3" w14:textId="77777777" w:rsidR="00CF13FF" w:rsidRPr="00CF13FF" w:rsidRDefault="00CF13FF" w:rsidP="00CF13FF">
            <w:pPr>
              <w:jc w:val="center"/>
              <w:rPr>
                <w:sz w:val="24"/>
                <w:szCs w:val="24"/>
              </w:rPr>
            </w:pPr>
            <w:r w:rsidRPr="00CF13FF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C95DCC" w14:textId="77777777" w:rsidR="00CF13FF" w:rsidRPr="00CF13FF" w:rsidRDefault="00CF13FF" w:rsidP="00CF13FF">
            <w:pPr>
              <w:jc w:val="center"/>
              <w:rPr>
                <w:sz w:val="24"/>
                <w:szCs w:val="24"/>
              </w:rPr>
            </w:pPr>
            <w:r w:rsidRPr="00CF13FF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201A6C" w14:textId="77777777" w:rsidR="00CF13FF" w:rsidRPr="00CF13FF" w:rsidRDefault="00CF13FF" w:rsidP="00CF13FF">
            <w:pPr>
              <w:jc w:val="center"/>
              <w:rPr>
                <w:sz w:val="24"/>
                <w:szCs w:val="24"/>
              </w:rPr>
            </w:pPr>
            <w:r w:rsidRPr="00CF13FF">
              <w:rPr>
                <w:sz w:val="24"/>
                <w:szCs w:val="24"/>
              </w:rPr>
              <w:t>-3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A28DBA" w14:textId="77777777" w:rsidR="00CF13FF" w:rsidRPr="00CF13FF" w:rsidRDefault="00CF13FF" w:rsidP="00CF13FF">
            <w:pPr>
              <w:jc w:val="center"/>
              <w:rPr>
                <w:sz w:val="24"/>
                <w:szCs w:val="24"/>
              </w:rPr>
            </w:pPr>
            <w:r w:rsidRPr="00CF13FF"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241960" w14:textId="77777777" w:rsidR="00CF13FF" w:rsidRPr="00CF13FF" w:rsidRDefault="00CF13FF" w:rsidP="00CF13FF">
            <w:pPr>
              <w:jc w:val="center"/>
              <w:rPr>
                <w:sz w:val="24"/>
                <w:szCs w:val="24"/>
              </w:rPr>
            </w:pPr>
            <w:r w:rsidRPr="00CF13FF">
              <w:rPr>
                <w:sz w:val="24"/>
                <w:szCs w:val="24"/>
              </w:rPr>
              <w:t xml:space="preserve">D </w:t>
            </w:r>
            <w:proofErr w:type="gramStart"/>
            <w:r w:rsidRPr="00CF13FF">
              <w:rPr>
                <w:sz w:val="24"/>
                <w:szCs w:val="24"/>
              </w:rPr>
              <w:t>&lt; 0</w:t>
            </w:r>
            <w:proofErr w:type="gramEnd"/>
            <w:r w:rsidRPr="00CF13FF">
              <w:rPr>
                <w:sz w:val="24"/>
                <w:szCs w:val="24"/>
              </w:rPr>
              <w:t>, действительных корней t нет</w:t>
            </w:r>
          </w:p>
        </w:tc>
      </w:tr>
      <w:tr w:rsidR="00CF13FF" w:rsidRPr="00CF13FF" w14:paraId="391789DD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665D54" w14:textId="77777777" w:rsidR="00CF13FF" w:rsidRPr="00CF13FF" w:rsidRDefault="00CF13FF" w:rsidP="00CF13FF">
            <w:pPr>
              <w:jc w:val="center"/>
              <w:rPr>
                <w:sz w:val="24"/>
                <w:szCs w:val="24"/>
              </w:rPr>
            </w:pPr>
            <w:r w:rsidRPr="00CF13FF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1752FC" w14:textId="77777777" w:rsidR="00CF13FF" w:rsidRPr="00CF13FF" w:rsidRDefault="00CF13FF" w:rsidP="00CF13FF">
            <w:pPr>
              <w:jc w:val="center"/>
              <w:rPr>
                <w:sz w:val="24"/>
                <w:szCs w:val="24"/>
              </w:rPr>
            </w:pPr>
            <w:r w:rsidRPr="00CF13FF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D73D94" w14:textId="77777777" w:rsidR="00CF13FF" w:rsidRPr="00CF13FF" w:rsidRDefault="00CF13FF" w:rsidP="00CF13FF">
            <w:pPr>
              <w:jc w:val="center"/>
              <w:rPr>
                <w:sz w:val="24"/>
                <w:szCs w:val="24"/>
              </w:rPr>
            </w:pPr>
            <w:r w:rsidRPr="00CF13FF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621ACD" w14:textId="77777777" w:rsidR="00CF13FF" w:rsidRPr="00CF13FF" w:rsidRDefault="00CF13FF" w:rsidP="00CF13FF">
            <w:pPr>
              <w:jc w:val="center"/>
              <w:rPr>
                <w:sz w:val="24"/>
                <w:szCs w:val="24"/>
              </w:rPr>
            </w:pPr>
            <w:r w:rsidRPr="00CF13FF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AB019D" w14:textId="77777777" w:rsidR="00CF13FF" w:rsidRPr="00CF13FF" w:rsidRDefault="00CF13FF" w:rsidP="00CF13FF">
            <w:pPr>
              <w:jc w:val="center"/>
              <w:rPr>
                <w:sz w:val="24"/>
                <w:szCs w:val="24"/>
              </w:rPr>
            </w:pPr>
            <w:r w:rsidRPr="00CF13F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69C764" w14:textId="77777777" w:rsidR="00CF13FF" w:rsidRPr="00CF13FF" w:rsidRDefault="00CF13FF" w:rsidP="00CF13FF">
            <w:pPr>
              <w:jc w:val="center"/>
              <w:rPr>
                <w:sz w:val="24"/>
                <w:szCs w:val="24"/>
              </w:rPr>
            </w:pPr>
            <w:r w:rsidRPr="00CF13FF"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131BA0" w14:textId="77777777" w:rsidR="00CF13FF" w:rsidRPr="00CF13FF" w:rsidRDefault="00CF13FF" w:rsidP="00CF13FF">
            <w:pPr>
              <w:jc w:val="center"/>
              <w:rPr>
                <w:sz w:val="24"/>
                <w:szCs w:val="24"/>
              </w:rPr>
            </w:pPr>
            <w:r w:rsidRPr="00CF13FF">
              <w:rPr>
                <w:sz w:val="24"/>
                <w:szCs w:val="24"/>
              </w:rPr>
              <w:t xml:space="preserve">D = 0, единственный корень t = -1 </w:t>
            </w:r>
            <w:proofErr w:type="gramStart"/>
            <w:r w:rsidRPr="00CF13FF">
              <w:rPr>
                <w:sz w:val="24"/>
                <w:szCs w:val="24"/>
              </w:rPr>
              <w:t>&lt; 0</w:t>
            </w:r>
            <w:proofErr w:type="gramEnd"/>
          </w:p>
        </w:tc>
      </w:tr>
      <w:tr w:rsidR="00CF13FF" w:rsidRPr="00CF13FF" w14:paraId="76B6F37D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10BABA" w14:textId="77777777" w:rsidR="00CF13FF" w:rsidRPr="00CF13FF" w:rsidRDefault="00CF13FF" w:rsidP="00CF13FF">
            <w:pPr>
              <w:jc w:val="center"/>
              <w:rPr>
                <w:sz w:val="24"/>
                <w:szCs w:val="24"/>
              </w:rPr>
            </w:pPr>
            <w:r w:rsidRPr="00CF13FF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D84A70" w14:textId="77777777" w:rsidR="00CF13FF" w:rsidRPr="00CF13FF" w:rsidRDefault="00CF13FF" w:rsidP="00CF13FF">
            <w:pPr>
              <w:jc w:val="center"/>
              <w:rPr>
                <w:sz w:val="24"/>
                <w:szCs w:val="24"/>
              </w:rPr>
            </w:pPr>
            <w:r w:rsidRPr="00CF13FF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AC6E7E" w14:textId="77777777" w:rsidR="00CF13FF" w:rsidRPr="00CF13FF" w:rsidRDefault="00CF13FF" w:rsidP="00CF13FF">
            <w:pPr>
              <w:jc w:val="center"/>
              <w:rPr>
                <w:sz w:val="24"/>
                <w:szCs w:val="24"/>
              </w:rPr>
            </w:pPr>
            <w:r w:rsidRPr="00CF13F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17E6BD" w14:textId="77777777" w:rsidR="00CF13FF" w:rsidRPr="00CF13FF" w:rsidRDefault="00CF13FF" w:rsidP="00CF13FF">
            <w:pPr>
              <w:jc w:val="center"/>
              <w:rPr>
                <w:sz w:val="24"/>
                <w:szCs w:val="24"/>
              </w:rPr>
            </w:pPr>
            <w:r w:rsidRPr="00CF13FF">
              <w:rPr>
                <w:sz w:val="24"/>
                <w:szCs w:val="24"/>
              </w:rPr>
              <w:t>-4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FBAA04" w14:textId="77777777" w:rsidR="00CF13FF" w:rsidRPr="00CF13FF" w:rsidRDefault="00CF13FF" w:rsidP="00CF13FF">
            <w:pPr>
              <w:jc w:val="center"/>
              <w:rPr>
                <w:sz w:val="24"/>
                <w:szCs w:val="24"/>
              </w:rPr>
            </w:pPr>
            <w:r w:rsidRPr="00CF13FF">
              <w:rPr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B62E9F" w14:textId="77777777" w:rsidR="00CF13FF" w:rsidRPr="00CF13FF" w:rsidRDefault="00CF13FF" w:rsidP="00CF13FF">
            <w:pPr>
              <w:jc w:val="center"/>
              <w:rPr>
                <w:sz w:val="24"/>
                <w:szCs w:val="24"/>
              </w:rPr>
            </w:pPr>
            <w:r w:rsidRPr="00CF13FF">
              <w:rPr>
                <w:sz w:val="24"/>
                <w:szCs w:val="24"/>
              </w:rPr>
              <w:t>-2, 2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277B6E" w14:textId="77777777" w:rsidR="00CF13FF" w:rsidRPr="00CF13FF" w:rsidRDefault="00CF13FF" w:rsidP="00CF13FF">
            <w:pPr>
              <w:jc w:val="center"/>
              <w:rPr>
                <w:sz w:val="24"/>
                <w:szCs w:val="24"/>
              </w:rPr>
            </w:pPr>
            <w:r w:rsidRPr="00CF13FF">
              <w:rPr>
                <w:sz w:val="24"/>
                <w:szCs w:val="24"/>
              </w:rPr>
              <w:t>t1 = 2, t2 = -2 (отбрасывается)</w:t>
            </w:r>
          </w:p>
        </w:tc>
      </w:tr>
      <w:tr w:rsidR="00CF13FF" w:rsidRPr="00CF13FF" w14:paraId="00B8263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A7FC04" w14:textId="77777777" w:rsidR="00CF13FF" w:rsidRPr="00CF13FF" w:rsidRDefault="00CF13FF" w:rsidP="00CF13FF">
            <w:pPr>
              <w:jc w:val="center"/>
              <w:rPr>
                <w:sz w:val="24"/>
                <w:szCs w:val="24"/>
              </w:rPr>
            </w:pPr>
            <w:r w:rsidRPr="00CF13FF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7C1E2A" w14:textId="77777777" w:rsidR="00CF13FF" w:rsidRPr="00CF13FF" w:rsidRDefault="00CF13FF" w:rsidP="00CF13FF">
            <w:pPr>
              <w:jc w:val="center"/>
              <w:rPr>
                <w:sz w:val="24"/>
                <w:szCs w:val="24"/>
              </w:rPr>
            </w:pPr>
            <w:r w:rsidRPr="00CF13F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9DFCA3" w14:textId="77777777" w:rsidR="00CF13FF" w:rsidRPr="00CF13FF" w:rsidRDefault="00CF13FF" w:rsidP="00CF13FF">
            <w:pPr>
              <w:jc w:val="center"/>
              <w:rPr>
                <w:sz w:val="24"/>
                <w:szCs w:val="24"/>
              </w:rPr>
            </w:pPr>
            <w:r w:rsidRPr="00CF13FF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F1C8B6" w14:textId="77777777" w:rsidR="00CF13FF" w:rsidRPr="00CF13FF" w:rsidRDefault="00CF13FF" w:rsidP="00CF13FF">
            <w:pPr>
              <w:jc w:val="center"/>
              <w:rPr>
                <w:sz w:val="24"/>
                <w:szCs w:val="24"/>
              </w:rPr>
            </w:pPr>
            <w:r w:rsidRPr="00CF13FF">
              <w:rPr>
                <w:sz w:val="24"/>
                <w:szCs w:val="24"/>
              </w:rPr>
              <w:t>-4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ADE39B" w14:textId="77777777" w:rsidR="00CF13FF" w:rsidRPr="00CF13FF" w:rsidRDefault="00CF13FF" w:rsidP="00CF13FF">
            <w:pPr>
              <w:jc w:val="center"/>
              <w:rPr>
                <w:sz w:val="24"/>
                <w:szCs w:val="24"/>
              </w:rPr>
            </w:pPr>
            <w:r w:rsidRPr="00CF13FF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0183F4" w14:textId="77777777" w:rsidR="00CF13FF" w:rsidRPr="00CF13FF" w:rsidRDefault="00CF13FF" w:rsidP="00CF13FF">
            <w:pPr>
              <w:jc w:val="center"/>
              <w:rPr>
                <w:sz w:val="24"/>
                <w:szCs w:val="24"/>
              </w:rPr>
            </w:pPr>
            <w:r w:rsidRPr="00CF13FF">
              <w:rPr>
                <w:sz w:val="24"/>
                <w:szCs w:val="24"/>
              </w:rPr>
              <w:t>-2, 2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300EE4" w14:textId="77777777" w:rsidR="00CF13FF" w:rsidRPr="00CF13FF" w:rsidRDefault="00CF13FF" w:rsidP="00CF13FF">
            <w:pPr>
              <w:jc w:val="center"/>
              <w:rPr>
                <w:sz w:val="24"/>
                <w:szCs w:val="24"/>
              </w:rPr>
            </w:pPr>
            <w:r w:rsidRPr="00CF13FF">
              <w:rPr>
                <w:sz w:val="24"/>
                <w:szCs w:val="24"/>
              </w:rPr>
              <w:t>A = 0, линейный случай: t = 4</w:t>
            </w:r>
          </w:p>
        </w:tc>
      </w:tr>
      <w:tr w:rsidR="00CF13FF" w:rsidRPr="00CF13FF" w14:paraId="2EF30B20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9E8FE1" w14:textId="77777777" w:rsidR="00CF13FF" w:rsidRPr="00CF13FF" w:rsidRDefault="00CF13FF" w:rsidP="00CF13FF">
            <w:pPr>
              <w:jc w:val="center"/>
              <w:rPr>
                <w:sz w:val="24"/>
                <w:szCs w:val="24"/>
              </w:rPr>
            </w:pPr>
            <w:r w:rsidRPr="00CF13FF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026F4C" w14:textId="77777777" w:rsidR="00CF13FF" w:rsidRPr="00CF13FF" w:rsidRDefault="00CF13FF" w:rsidP="00CF13FF">
            <w:pPr>
              <w:jc w:val="center"/>
              <w:rPr>
                <w:sz w:val="24"/>
                <w:szCs w:val="24"/>
              </w:rPr>
            </w:pPr>
            <w:r w:rsidRPr="00CF13F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74A3AB" w14:textId="77777777" w:rsidR="00CF13FF" w:rsidRPr="00CF13FF" w:rsidRDefault="00CF13FF" w:rsidP="00CF13FF">
            <w:pPr>
              <w:jc w:val="center"/>
              <w:rPr>
                <w:sz w:val="24"/>
                <w:szCs w:val="24"/>
              </w:rPr>
            </w:pPr>
            <w:r w:rsidRPr="00CF13F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B7AC3D" w14:textId="77777777" w:rsidR="00CF13FF" w:rsidRPr="00CF13FF" w:rsidRDefault="00CF13FF" w:rsidP="00CF13FF">
            <w:pPr>
              <w:jc w:val="center"/>
              <w:rPr>
                <w:sz w:val="24"/>
                <w:szCs w:val="24"/>
              </w:rPr>
            </w:pPr>
            <w:r w:rsidRPr="00CF13F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57872F" w14:textId="77777777" w:rsidR="00CF13FF" w:rsidRPr="00CF13FF" w:rsidRDefault="00CF13FF" w:rsidP="00CF13FF">
            <w:pPr>
              <w:jc w:val="center"/>
              <w:rPr>
                <w:sz w:val="24"/>
                <w:szCs w:val="24"/>
              </w:rPr>
            </w:pPr>
            <w:r w:rsidRPr="00CF13FF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EA0CFB" w14:textId="77777777" w:rsidR="00CF13FF" w:rsidRPr="00CF13FF" w:rsidRDefault="00CF13FF" w:rsidP="00CF13FF">
            <w:pPr>
              <w:jc w:val="center"/>
              <w:rPr>
                <w:sz w:val="24"/>
                <w:szCs w:val="24"/>
              </w:rPr>
            </w:pPr>
            <w:r w:rsidRPr="00CF13FF">
              <w:rPr>
                <w:sz w:val="24"/>
                <w:szCs w:val="24"/>
              </w:rPr>
              <w:t>бесконечно много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010393" w14:textId="77777777" w:rsidR="00CF13FF" w:rsidRPr="00CF13FF" w:rsidRDefault="00CF13FF" w:rsidP="00CF13FF">
            <w:pPr>
              <w:jc w:val="center"/>
              <w:rPr>
                <w:sz w:val="24"/>
                <w:szCs w:val="24"/>
              </w:rPr>
            </w:pPr>
            <w:r w:rsidRPr="00CF13FF">
              <w:rPr>
                <w:sz w:val="24"/>
                <w:szCs w:val="24"/>
              </w:rPr>
              <w:t>тождество 0 = 0</w:t>
            </w:r>
          </w:p>
        </w:tc>
      </w:tr>
      <w:tr w:rsidR="00CF13FF" w:rsidRPr="00CF13FF" w14:paraId="41504857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FE939B" w14:textId="77777777" w:rsidR="00CF13FF" w:rsidRPr="00CF13FF" w:rsidRDefault="00CF13FF" w:rsidP="00CF13FF">
            <w:pPr>
              <w:jc w:val="center"/>
              <w:rPr>
                <w:sz w:val="24"/>
                <w:szCs w:val="24"/>
              </w:rPr>
            </w:pPr>
            <w:r w:rsidRPr="00CF13FF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717801" w14:textId="77777777" w:rsidR="00CF13FF" w:rsidRPr="00CF13FF" w:rsidRDefault="00CF13FF" w:rsidP="00CF13FF">
            <w:pPr>
              <w:jc w:val="center"/>
              <w:rPr>
                <w:sz w:val="24"/>
                <w:szCs w:val="24"/>
              </w:rPr>
            </w:pPr>
            <w:r w:rsidRPr="00CF13F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1577E8" w14:textId="77777777" w:rsidR="00CF13FF" w:rsidRPr="00CF13FF" w:rsidRDefault="00CF13FF" w:rsidP="00CF13FF">
            <w:pPr>
              <w:jc w:val="center"/>
              <w:rPr>
                <w:sz w:val="24"/>
                <w:szCs w:val="24"/>
              </w:rPr>
            </w:pPr>
            <w:r w:rsidRPr="00CF13F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A5EC4E" w14:textId="77777777" w:rsidR="00CF13FF" w:rsidRPr="00CF13FF" w:rsidRDefault="00CF13FF" w:rsidP="00CF13FF">
            <w:pPr>
              <w:jc w:val="center"/>
              <w:rPr>
                <w:sz w:val="24"/>
                <w:szCs w:val="24"/>
              </w:rPr>
            </w:pPr>
            <w:r w:rsidRPr="00CF13FF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672AD3" w14:textId="77777777" w:rsidR="00CF13FF" w:rsidRPr="00CF13FF" w:rsidRDefault="00CF13FF" w:rsidP="00CF13FF">
            <w:pPr>
              <w:jc w:val="center"/>
              <w:rPr>
                <w:sz w:val="24"/>
                <w:szCs w:val="24"/>
              </w:rPr>
            </w:pPr>
            <w:r w:rsidRPr="00CF13FF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E2CD39" w14:textId="77777777" w:rsidR="00CF13FF" w:rsidRPr="00CF13FF" w:rsidRDefault="00CF13FF" w:rsidP="00CF13FF">
            <w:pPr>
              <w:jc w:val="center"/>
              <w:rPr>
                <w:sz w:val="24"/>
                <w:szCs w:val="24"/>
              </w:rPr>
            </w:pPr>
            <w:r w:rsidRPr="00CF13FF"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E7E531" w14:textId="77777777" w:rsidR="00CF13FF" w:rsidRPr="00CF13FF" w:rsidRDefault="00CF13FF" w:rsidP="00CF13FF">
            <w:pPr>
              <w:jc w:val="center"/>
              <w:rPr>
                <w:sz w:val="24"/>
                <w:szCs w:val="24"/>
              </w:rPr>
            </w:pPr>
            <w:r w:rsidRPr="00CF13FF">
              <w:rPr>
                <w:sz w:val="24"/>
                <w:szCs w:val="24"/>
              </w:rPr>
              <w:t>0 * x = -5, решений нет</w:t>
            </w:r>
          </w:p>
        </w:tc>
      </w:tr>
    </w:tbl>
    <w:p w14:paraId="21695366" w14:textId="68C91A00" w:rsidR="00C973D0" w:rsidRDefault="00C973D0" w:rsidP="00C973D0">
      <w:pPr>
        <w:rPr>
          <w:sz w:val="24"/>
          <w:szCs w:val="24"/>
        </w:rPr>
      </w:pPr>
    </w:p>
    <w:p w14:paraId="25F8D170" w14:textId="77777777" w:rsidR="00CF13FF" w:rsidRPr="00CF13FF" w:rsidRDefault="00CF13FF" w:rsidP="00CF13FF">
      <w:pPr>
        <w:rPr>
          <w:sz w:val="24"/>
          <w:szCs w:val="24"/>
        </w:rPr>
      </w:pPr>
      <w:r w:rsidRPr="00CF13FF">
        <w:rPr>
          <w:sz w:val="24"/>
          <w:szCs w:val="24"/>
        </w:rPr>
        <w:t xml:space="preserve">Дополнительно проверена обработка некорректного ввода: при запуске с параметром -b </w:t>
      </w:r>
      <w:proofErr w:type="spellStart"/>
      <w:r w:rsidRPr="00CF13FF">
        <w:rPr>
          <w:sz w:val="24"/>
          <w:szCs w:val="24"/>
        </w:rPr>
        <w:t>xyz</w:t>
      </w:r>
      <w:proofErr w:type="spellEnd"/>
      <w:r w:rsidRPr="00CF13FF">
        <w:rPr>
          <w:sz w:val="24"/>
          <w:szCs w:val="24"/>
        </w:rPr>
        <w:t xml:space="preserve"> программа выводит предупреждение о некорректном значении параметра командной строки и запрашивает коэффициент B с клавиатуры; при вводе с клавиатуры нечислового значения (например, </w:t>
      </w:r>
      <w:proofErr w:type="spellStart"/>
      <w:r w:rsidRPr="00CF13FF">
        <w:rPr>
          <w:sz w:val="24"/>
          <w:szCs w:val="24"/>
        </w:rPr>
        <w:t>abc</w:t>
      </w:r>
      <w:proofErr w:type="spellEnd"/>
      <w:r w:rsidRPr="00CF13FF">
        <w:rPr>
          <w:sz w:val="24"/>
          <w:szCs w:val="24"/>
        </w:rPr>
        <w:t>) программа выводит сообщение об ошибке и повторяет запрос до тех пор, пока не будет введено корректное число.</w:t>
      </w:r>
    </w:p>
    <w:p w14:paraId="5587711B" w14:textId="77777777" w:rsidR="00CF13FF" w:rsidRPr="00CF13FF" w:rsidRDefault="00CF13FF" w:rsidP="00CF13FF">
      <w:pPr>
        <w:rPr>
          <w:sz w:val="24"/>
          <w:szCs w:val="24"/>
        </w:rPr>
      </w:pPr>
      <w:r w:rsidRPr="00CF13FF">
        <w:rPr>
          <w:sz w:val="24"/>
          <w:szCs w:val="24"/>
        </w:rPr>
        <w:t>Оба варианта программы (процедурный и объектно-ориентированный) дают идентичные результаты на всех тестовых наборах.</w:t>
      </w:r>
    </w:p>
    <w:p w14:paraId="687E37F4" w14:textId="3299F1F6" w:rsidR="00C973D0" w:rsidRPr="00CF13FF" w:rsidRDefault="00C973D0" w:rsidP="00C829F9">
      <w:pPr>
        <w:rPr>
          <w:rFonts w:ascii="Courier New" w:hAnsi="Courier New" w:cs="Courier New"/>
          <w:sz w:val="24"/>
          <w:szCs w:val="24"/>
        </w:rPr>
      </w:pPr>
    </w:p>
    <w:sectPr w:rsidR="00C973D0" w:rsidRPr="00CF13FF" w:rsidSect="0091530D">
      <w:pgSz w:w="11906" w:h="16838"/>
      <w:pgMar w:top="851" w:right="567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5CE02" w14:textId="77777777" w:rsidR="00566EF0" w:rsidRDefault="00566EF0" w:rsidP="000D732A">
      <w:r>
        <w:separator/>
      </w:r>
    </w:p>
  </w:endnote>
  <w:endnote w:type="continuationSeparator" w:id="0">
    <w:p w14:paraId="552EB1B2" w14:textId="77777777" w:rsidR="00566EF0" w:rsidRDefault="00566EF0" w:rsidP="000D73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7C78F" w14:textId="77777777" w:rsidR="00566EF0" w:rsidRDefault="00566EF0" w:rsidP="000D732A">
      <w:r>
        <w:separator/>
      </w:r>
    </w:p>
  </w:footnote>
  <w:footnote w:type="continuationSeparator" w:id="0">
    <w:p w14:paraId="6A3E5E35" w14:textId="77777777" w:rsidR="00566EF0" w:rsidRDefault="00566EF0" w:rsidP="000D73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593187A"/>
    <w:multiLevelType w:val="multilevel"/>
    <w:tmpl w:val="574A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830B0"/>
    <w:multiLevelType w:val="hybridMultilevel"/>
    <w:tmpl w:val="F7A4F5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104897">
    <w:abstractNumId w:val="1"/>
  </w:num>
  <w:num w:numId="2" w16cid:durableId="2126927347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9CC"/>
    <w:rsid w:val="000143F9"/>
    <w:rsid w:val="000155A8"/>
    <w:rsid w:val="00034B39"/>
    <w:rsid w:val="00046D42"/>
    <w:rsid w:val="00071571"/>
    <w:rsid w:val="0008273D"/>
    <w:rsid w:val="000846CE"/>
    <w:rsid w:val="000D732A"/>
    <w:rsid w:val="000E2FCD"/>
    <w:rsid w:val="000F3B58"/>
    <w:rsid w:val="0013498E"/>
    <w:rsid w:val="0014508D"/>
    <w:rsid w:val="00146817"/>
    <w:rsid w:val="00170D37"/>
    <w:rsid w:val="001A1BA5"/>
    <w:rsid w:val="001D0485"/>
    <w:rsid w:val="001D2082"/>
    <w:rsid w:val="001D519C"/>
    <w:rsid w:val="001E0905"/>
    <w:rsid w:val="00203318"/>
    <w:rsid w:val="002038E3"/>
    <w:rsid w:val="00230134"/>
    <w:rsid w:val="002532FC"/>
    <w:rsid w:val="00284EF8"/>
    <w:rsid w:val="002B1463"/>
    <w:rsid w:val="002B19CC"/>
    <w:rsid w:val="002C216A"/>
    <w:rsid w:val="002C3BAB"/>
    <w:rsid w:val="002C616B"/>
    <w:rsid w:val="00302765"/>
    <w:rsid w:val="003061D4"/>
    <w:rsid w:val="00327D9E"/>
    <w:rsid w:val="00335C6A"/>
    <w:rsid w:val="00344CB8"/>
    <w:rsid w:val="00396622"/>
    <w:rsid w:val="003A44DF"/>
    <w:rsid w:val="003B1D22"/>
    <w:rsid w:val="003C5A61"/>
    <w:rsid w:val="003E449C"/>
    <w:rsid w:val="003F2288"/>
    <w:rsid w:val="00433D7E"/>
    <w:rsid w:val="00482039"/>
    <w:rsid w:val="004C0E21"/>
    <w:rsid w:val="004D3975"/>
    <w:rsid w:val="004D478A"/>
    <w:rsid w:val="004E4C1A"/>
    <w:rsid w:val="004F2E2B"/>
    <w:rsid w:val="004F6448"/>
    <w:rsid w:val="00515D76"/>
    <w:rsid w:val="00543A23"/>
    <w:rsid w:val="00545DB6"/>
    <w:rsid w:val="00566EF0"/>
    <w:rsid w:val="005764BC"/>
    <w:rsid w:val="0058686B"/>
    <w:rsid w:val="005930DC"/>
    <w:rsid w:val="005E09F0"/>
    <w:rsid w:val="005E0E76"/>
    <w:rsid w:val="005E31B6"/>
    <w:rsid w:val="005F26C6"/>
    <w:rsid w:val="00604F87"/>
    <w:rsid w:val="0061353F"/>
    <w:rsid w:val="00623B92"/>
    <w:rsid w:val="00642C29"/>
    <w:rsid w:val="006451AC"/>
    <w:rsid w:val="006733F2"/>
    <w:rsid w:val="006A4014"/>
    <w:rsid w:val="006B0D79"/>
    <w:rsid w:val="006B3661"/>
    <w:rsid w:val="006C4ECD"/>
    <w:rsid w:val="006D07BB"/>
    <w:rsid w:val="006F0716"/>
    <w:rsid w:val="00710379"/>
    <w:rsid w:val="00714227"/>
    <w:rsid w:val="00720383"/>
    <w:rsid w:val="007247E4"/>
    <w:rsid w:val="00727FF7"/>
    <w:rsid w:val="007400CB"/>
    <w:rsid w:val="00741958"/>
    <w:rsid w:val="00750304"/>
    <w:rsid w:val="00776471"/>
    <w:rsid w:val="007E6A9F"/>
    <w:rsid w:val="007F1C8F"/>
    <w:rsid w:val="00807A2D"/>
    <w:rsid w:val="008122D3"/>
    <w:rsid w:val="0084347C"/>
    <w:rsid w:val="008932BA"/>
    <w:rsid w:val="008B418C"/>
    <w:rsid w:val="008C4DC7"/>
    <w:rsid w:val="008D01C4"/>
    <w:rsid w:val="008F4866"/>
    <w:rsid w:val="0090090F"/>
    <w:rsid w:val="0091530D"/>
    <w:rsid w:val="00916357"/>
    <w:rsid w:val="00932D72"/>
    <w:rsid w:val="00953BC3"/>
    <w:rsid w:val="00974AAE"/>
    <w:rsid w:val="00980EF0"/>
    <w:rsid w:val="0099298B"/>
    <w:rsid w:val="0099403F"/>
    <w:rsid w:val="00994E1C"/>
    <w:rsid w:val="009A7875"/>
    <w:rsid w:val="009B6B6A"/>
    <w:rsid w:val="009D109E"/>
    <w:rsid w:val="009D1C59"/>
    <w:rsid w:val="009E7629"/>
    <w:rsid w:val="009F060E"/>
    <w:rsid w:val="00A01C3F"/>
    <w:rsid w:val="00A1071A"/>
    <w:rsid w:val="00A3126E"/>
    <w:rsid w:val="00A37064"/>
    <w:rsid w:val="00A3722A"/>
    <w:rsid w:val="00A50F01"/>
    <w:rsid w:val="00A61BBA"/>
    <w:rsid w:val="00A66344"/>
    <w:rsid w:val="00A733BB"/>
    <w:rsid w:val="00A86D51"/>
    <w:rsid w:val="00A9137D"/>
    <w:rsid w:val="00A93D34"/>
    <w:rsid w:val="00A97BE4"/>
    <w:rsid w:val="00AB7A1B"/>
    <w:rsid w:val="00AC3810"/>
    <w:rsid w:val="00AD41DE"/>
    <w:rsid w:val="00AE3847"/>
    <w:rsid w:val="00AE4E98"/>
    <w:rsid w:val="00B17C89"/>
    <w:rsid w:val="00B50CB2"/>
    <w:rsid w:val="00B94407"/>
    <w:rsid w:val="00BA4FE9"/>
    <w:rsid w:val="00BA759E"/>
    <w:rsid w:val="00BC48A4"/>
    <w:rsid w:val="00BC4B02"/>
    <w:rsid w:val="00BD6003"/>
    <w:rsid w:val="00BE0F8B"/>
    <w:rsid w:val="00BE3C05"/>
    <w:rsid w:val="00BE5C19"/>
    <w:rsid w:val="00BF1B76"/>
    <w:rsid w:val="00C15ABC"/>
    <w:rsid w:val="00C302DC"/>
    <w:rsid w:val="00C30756"/>
    <w:rsid w:val="00C37E97"/>
    <w:rsid w:val="00C41B46"/>
    <w:rsid w:val="00C42C18"/>
    <w:rsid w:val="00C81647"/>
    <w:rsid w:val="00C829F9"/>
    <w:rsid w:val="00C8321A"/>
    <w:rsid w:val="00C973D0"/>
    <w:rsid w:val="00CA633F"/>
    <w:rsid w:val="00CC15CE"/>
    <w:rsid w:val="00CD615F"/>
    <w:rsid w:val="00CE6732"/>
    <w:rsid w:val="00CF106A"/>
    <w:rsid w:val="00CF13FF"/>
    <w:rsid w:val="00CF3E27"/>
    <w:rsid w:val="00CF5837"/>
    <w:rsid w:val="00CF6CFD"/>
    <w:rsid w:val="00D472AB"/>
    <w:rsid w:val="00D565AC"/>
    <w:rsid w:val="00D76D0D"/>
    <w:rsid w:val="00D87F82"/>
    <w:rsid w:val="00DA1A0F"/>
    <w:rsid w:val="00DA3427"/>
    <w:rsid w:val="00DA34A7"/>
    <w:rsid w:val="00DD71B7"/>
    <w:rsid w:val="00E03D56"/>
    <w:rsid w:val="00E202F7"/>
    <w:rsid w:val="00E43289"/>
    <w:rsid w:val="00E4563D"/>
    <w:rsid w:val="00E66F4A"/>
    <w:rsid w:val="00E71FB6"/>
    <w:rsid w:val="00E87EBE"/>
    <w:rsid w:val="00E92BB1"/>
    <w:rsid w:val="00E92FC1"/>
    <w:rsid w:val="00EB5317"/>
    <w:rsid w:val="00EC5625"/>
    <w:rsid w:val="00EF171A"/>
    <w:rsid w:val="00F268E4"/>
    <w:rsid w:val="00F40E36"/>
    <w:rsid w:val="00F479E1"/>
    <w:rsid w:val="00F606DF"/>
    <w:rsid w:val="00F77466"/>
    <w:rsid w:val="00FD7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75B34"/>
  <w15:docId w15:val="{AD85AE9C-CEAB-4A0B-A389-7A91A8566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1D22"/>
    <w:rPr>
      <w:rFonts w:eastAsia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623B92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3B1D22"/>
    <w:pPr>
      <w:keepNext/>
      <w:spacing w:line="300" w:lineRule="exact"/>
      <w:jc w:val="both"/>
      <w:outlineLvl w:val="2"/>
    </w:pPr>
    <w:rPr>
      <w:b/>
    </w:rPr>
  </w:style>
  <w:style w:type="paragraph" w:styleId="4">
    <w:name w:val="heading 4"/>
    <w:basedOn w:val="a"/>
    <w:next w:val="a"/>
    <w:link w:val="40"/>
    <w:qFormat/>
    <w:rsid w:val="003B1D22"/>
    <w:pPr>
      <w:keepNext/>
      <w:spacing w:line="300" w:lineRule="exact"/>
      <w:jc w:val="center"/>
      <w:outlineLvl w:val="3"/>
    </w:pPr>
    <w:rPr>
      <w:b/>
    </w:rPr>
  </w:style>
  <w:style w:type="paragraph" w:styleId="5">
    <w:name w:val="heading 5"/>
    <w:basedOn w:val="a"/>
    <w:next w:val="a"/>
    <w:link w:val="50"/>
    <w:uiPriority w:val="9"/>
    <w:unhideWhenUsed/>
    <w:qFormat/>
    <w:rsid w:val="000E2FCD"/>
    <w:pPr>
      <w:keepNext/>
      <w:keepLines/>
      <w:spacing w:before="200"/>
      <w:outlineLvl w:val="4"/>
    </w:pPr>
    <w:rPr>
      <w:rFonts w:ascii="Cambria" w:hAnsi="Cambria"/>
      <w:color w:val="243F6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sid w:val="003B1D22"/>
    <w:rPr>
      <w:rFonts w:eastAsia="Times New Roman" w:cs="Times New Roman"/>
      <w:b/>
      <w:sz w:val="20"/>
      <w:szCs w:val="20"/>
      <w:lang w:eastAsia="ru-RU"/>
    </w:rPr>
  </w:style>
  <w:style w:type="character" w:customStyle="1" w:styleId="40">
    <w:name w:val="Заголовок 4 Знак"/>
    <w:link w:val="4"/>
    <w:rsid w:val="003B1D22"/>
    <w:rPr>
      <w:rFonts w:eastAsia="Times New Roman" w:cs="Times New Roman"/>
      <w:b/>
      <w:sz w:val="20"/>
      <w:szCs w:val="20"/>
      <w:lang w:eastAsia="ru-RU"/>
    </w:rPr>
  </w:style>
  <w:style w:type="paragraph" w:customStyle="1" w:styleId="1">
    <w:name w:val="Обычный1"/>
    <w:rsid w:val="003B1D22"/>
    <w:pPr>
      <w:widowControl w:val="0"/>
    </w:pPr>
    <w:rPr>
      <w:rFonts w:eastAsia="Times New Roman"/>
      <w:snapToGrid w:val="0"/>
    </w:rPr>
  </w:style>
  <w:style w:type="paragraph" w:styleId="a3">
    <w:name w:val="Title"/>
    <w:basedOn w:val="a"/>
    <w:link w:val="a4"/>
    <w:qFormat/>
    <w:rsid w:val="003B1D22"/>
    <w:pPr>
      <w:jc w:val="center"/>
    </w:pPr>
    <w:rPr>
      <w:i/>
      <w:sz w:val="26"/>
    </w:rPr>
  </w:style>
  <w:style w:type="character" w:customStyle="1" w:styleId="a4">
    <w:name w:val="Заголовок Знак"/>
    <w:link w:val="a3"/>
    <w:rsid w:val="003B1D22"/>
    <w:rPr>
      <w:rFonts w:eastAsia="Times New Roman" w:cs="Times New Roman"/>
      <w:i/>
      <w:sz w:val="26"/>
      <w:szCs w:val="20"/>
      <w:lang w:eastAsia="ru-RU"/>
    </w:rPr>
  </w:style>
  <w:style w:type="paragraph" w:styleId="21">
    <w:name w:val="Body Text 2"/>
    <w:basedOn w:val="a"/>
    <w:link w:val="22"/>
    <w:rsid w:val="003B1D22"/>
    <w:pPr>
      <w:jc w:val="both"/>
    </w:pPr>
    <w:rPr>
      <w:sz w:val="24"/>
    </w:rPr>
  </w:style>
  <w:style w:type="character" w:customStyle="1" w:styleId="22">
    <w:name w:val="Основной текст 2 Знак"/>
    <w:link w:val="21"/>
    <w:rsid w:val="003B1D22"/>
    <w:rPr>
      <w:rFonts w:eastAsia="Times New Roman" w:cs="Times New Roman"/>
      <w:sz w:val="24"/>
      <w:szCs w:val="20"/>
      <w:lang w:eastAsia="ru-RU"/>
    </w:rPr>
  </w:style>
  <w:style w:type="paragraph" w:styleId="31">
    <w:name w:val="Body Text 3"/>
    <w:basedOn w:val="a"/>
    <w:link w:val="32"/>
    <w:rsid w:val="003B1D22"/>
    <w:pPr>
      <w:jc w:val="both"/>
    </w:pPr>
    <w:rPr>
      <w:b/>
      <w:i/>
      <w:sz w:val="24"/>
    </w:rPr>
  </w:style>
  <w:style w:type="character" w:customStyle="1" w:styleId="32">
    <w:name w:val="Основной текст 3 Знак"/>
    <w:link w:val="31"/>
    <w:rsid w:val="003B1D22"/>
    <w:rPr>
      <w:rFonts w:eastAsia="Times New Roman" w:cs="Times New Roman"/>
      <w:b/>
      <w:i/>
      <w:sz w:val="24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3B1D2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3B1D2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50">
    <w:name w:val="Заголовок 5 Знак"/>
    <w:link w:val="5"/>
    <w:uiPriority w:val="9"/>
    <w:rsid w:val="000E2FCD"/>
    <w:rPr>
      <w:rFonts w:ascii="Cambria" w:eastAsia="Times New Roman" w:hAnsi="Cambria" w:cs="Times New Roman"/>
      <w:color w:val="243F60"/>
      <w:sz w:val="20"/>
      <w:szCs w:val="20"/>
      <w:lang w:eastAsia="ru-RU"/>
    </w:rPr>
  </w:style>
  <w:style w:type="paragraph" w:styleId="a7">
    <w:name w:val="Body Text"/>
    <w:basedOn w:val="a"/>
    <w:link w:val="a8"/>
    <w:uiPriority w:val="99"/>
    <w:semiHidden/>
    <w:unhideWhenUsed/>
    <w:rsid w:val="000E2FCD"/>
    <w:pPr>
      <w:spacing w:after="120"/>
    </w:pPr>
  </w:style>
  <w:style w:type="character" w:customStyle="1" w:styleId="a8">
    <w:name w:val="Основной текст Знак"/>
    <w:link w:val="a7"/>
    <w:uiPriority w:val="99"/>
    <w:semiHidden/>
    <w:rsid w:val="000E2FCD"/>
    <w:rPr>
      <w:rFonts w:eastAsia="Times New Roman" w:cs="Times New Roman"/>
      <w:sz w:val="20"/>
      <w:szCs w:val="20"/>
      <w:lang w:eastAsia="ru-RU"/>
    </w:rPr>
  </w:style>
  <w:style w:type="paragraph" w:styleId="a9">
    <w:name w:val="Body Text Indent"/>
    <w:basedOn w:val="a"/>
    <w:link w:val="aa"/>
    <w:uiPriority w:val="99"/>
    <w:unhideWhenUsed/>
    <w:rsid w:val="000E2FCD"/>
    <w:pPr>
      <w:spacing w:after="120"/>
      <w:ind w:left="283"/>
    </w:pPr>
  </w:style>
  <w:style w:type="character" w:customStyle="1" w:styleId="aa">
    <w:name w:val="Основной текст с отступом Знак"/>
    <w:link w:val="a9"/>
    <w:uiPriority w:val="99"/>
    <w:rsid w:val="000E2FCD"/>
    <w:rPr>
      <w:rFonts w:eastAsia="Times New Roman" w:cs="Times New Roman"/>
      <w:sz w:val="20"/>
      <w:szCs w:val="20"/>
      <w:lang w:eastAsia="ru-RU"/>
    </w:rPr>
  </w:style>
  <w:style w:type="table" w:styleId="ab">
    <w:name w:val="Table Grid"/>
    <w:basedOn w:val="a1"/>
    <w:rsid w:val="000E2FC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c">
    <w:name w:val="List Paragraph"/>
    <w:basedOn w:val="a"/>
    <w:qFormat/>
    <w:rsid w:val="008C4DC7"/>
    <w:pPr>
      <w:ind w:left="720"/>
      <w:contextualSpacing/>
    </w:pPr>
  </w:style>
  <w:style w:type="character" w:styleId="ad">
    <w:name w:val="Hyperlink"/>
    <w:uiPriority w:val="99"/>
    <w:unhideWhenUsed/>
    <w:rsid w:val="00CA633F"/>
    <w:rPr>
      <w:color w:val="0000FF"/>
      <w:u w:val="single"/>
    </w:rPr>
  </w:style>
  <w:style w:type="paragraph" w:customStyle="1" w:styleId="23">
    <w:name w:val="Обычный2"/>
    <w:rsid w:val="00776471"/>
    <w:pPr>
      <w:widowControl w:val="0"/>
    </w:pPr>
    <w:rPr>
      <w:rFonts w:eastAsia="Times New Roman"/>
      <w:snapToGrid w:val="0"/>
    </w:rPr>
  </w:style>
  <w:style w:type="character" w:customStyle="1" w:styleId="20">
    <w:name w:val="Заголовок 2 Знак"/>
    <w:link w:val="2"/>
    <w:uiPriority w:val="9"/>
    <w:rsid w:val="00623B9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24">
    <w:name w:val="Основной текст (2)_"/>
    <w:rsid w:val="005E0E7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25">
    <w:name w:val="Основной текст (2)"/>
    <w:rsid w:val="005E0E7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6">
    <w:name w:val="Основной текст (2) + Полужирный"/>
    <w:rsid w:val="005E0E7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FontStyle142">
    <w:name w:val="Font Style142"/>
    <w:uiPriority w:val="99"/>
    <w:rsid w:val="00720383"/>
    <w:rPr>
      <w:rFonts w:ascii="Times New Roman" w:hAnsi="Times New Roman" w:cs="Times New Roman"/>
      <w:sz w:val="26"/>
      <w:szCs w:val="26"/>
    </w:rPr>
  </w:style>
  <w:style w:type="paragraph" w:customStyle="1" w:styleId="Style20">
    <w:name w:val="Style20"/>
    <w:basedOn w:val="a"/>
    <w:rsid w:val="00720383"/>
    <w:pPr>
      <w:widowControl w:val="0"/>
      <w:autoSpaceDE w:val="0"/>
      <w:autoSpaceDN w:val="0"/>
      <w:adjustRightInd w:val="0"/>
      <w:spacing w:line="322" w:lineRule="exact"/>
    </w:pPr>
    <w:rPr>
      <w:sz w:val="24"/>
      <w:szCs w:val="24"/>
    </w:rPr>
  </w:style>
  <w:style w:type="paragraph" w:customStyle="1" w:styleId="33">
    <w:name w:val="Обычный3"/>
    <w:rsid w:val="00720383"/>
    <w:pPr>
      <w:widowControl w:val="0"/>
      <w:spacing w:line="300" w:lineRule="auto"/>
      <w:ind w:left="80"/>
      <w:jc w:val="both"/>
    </w:pPr>
    <w:rPr>
      <w:rFonts w:eastAsia="Times New Roman"/>
      <w:i/>
      <w:snapToGrid w:val="0"/>
      <w:sz w:val="24"/>
    </w:rPr>
  </w:style>
  <w:style w:type="character" w:customStyle="1" w:styleId="FontStyle141">
    <w:name w:val="Font Style141"/>
    <w:rsid w:val="00807A2D"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FontStyle134">
    <w:name w:val="Font Style134"/>
    <w:uiPriority w:val="99"/>
    <w:rsid w:val="00807A2D"/>
    <w:rPr>
      <w:rFonts w:ascii="Times New Roman" w:hAnsi="Times New Roman" w:cs="Times New Roman"/>
      <w:b/>
      <w:bCs/>
      <w:sz w:val="22"/>
      <w:szCs w:val="22"/>
    </w:rPr>
  </w:style>
  <w:style w:type="paragraph" w:customStyle="1" w:styleId="Style60">
    <w:name w:val="Style60"/>
    <w:basedOn w:val="a"/>
    <w:rsid w:val="00807A2D"/>
    <w:pPr>
      <w:widowControl w:val="0"/>
      <w:autoSpaceDE w:val="0"/>
      <w:autoSpaceDN w:val="0"/>
      <w:adjustRightInd w:val="0"/>
      <w:spacing w:line="322" w:lineRule="exact"/>
      <w:ind w:hanging="509"/>
    </w:pPr>
    <w:rPr>
      <w:sz w:val="24"/>
      <w:szCs w:val="24"/>
    </w:rPr>
  </w:style>
  <w:style w:type="paragraph" w:styleId="34">
    <w:name w:val="Body Text Indent 3"/>
    <w:basedOn w:val="a"/>
    <w:link w:val="35"/>
    <w:rsid w:val="00BE3C05"/>
    <w:pPr>
      <w:spacing w:after="120"/>
      <w:ind w:left="283"/>
    </w:pPr>
    <w:rPr>
      <w:sz w:val="16"/>
      <w:szCs w:val="16"/>
    </w:rPr>
  </w:style>
  <w:style w:type="character" w:customStyle="1" w:styleId="35">
    <w:name w:val="Основной текст с отступом 3 Знак"/>
    <w:link w:val="34"/>
    <w:rsid w:val="00BE3C05"/>
    <w:rPr>
      <w:rFonts w:eastAsia="Times New Roman"/>
      <w:sz w:val="16"/>
      <w:szCs w:val="16"/>
    </w:rPr>
  </w:style>
  <w:style w:type="paragraph" w:customStyle="1" w:styleId="27">
    <w:name w:val="Основной текст2"/>
    <w:basedOn w:val="a"/>
    <w:link w:val="ae"/>
    <w:rsid w:val="00BE3C05"/>
    <w:pPr>
      <w:widowControl w:val="0"/>
      <w:jc w:val="both"/>
    </w:pPr>
    <w:rPr>
      <w:i/>
      <w:snapToGrid w:val="0"/>
    </w:rPr>
  </w:style>
  <w:style w:type="character" w:customStyle="1" w:styleId="ae">
    <w:name w:val="Основной текст_"/>
    <w:link w:val="27"/>
    <w:rsid w:val="00BE3C05"/>
    <w:rPr>
      <w:rFonts w:eastAsia="Times New Roman"/>
      <w:i/>
      <w:snapToGrid w:val="0"/>
    </w:rPr>
  </w:style>
  <w:style w:type="character" w:customStyle="1" w:styleId="af">
    <w:name w:val="Основной текст + Курсив"/>
    <w:rsid w:val="00710379"/>
    <w:rPr>
      <w:i w:val="0"/>
      <w:iCs/>
      <w:snapToGrid w:val="0"/>
    </w:rPr>
  </w:style>
  <w:style w:type="character" w:customStyle="1" w:styleId="af0">
    <w:name w:val="Основной текст + Полужирный"/>
    <w:rsid w:val="00710379"/>
    <w:rPr>
      <w:rFonts w:ascii="Times New Roman" w:eastAsia="Times New Roman" w:hAnsi="Times New Roman" w:cs="Times New Roman"/>
      <w:b/>
      <w:bCs/>
      <w:i/>
      <w:iCs w:val="0"/>
      <w:smallCaps w:val="0"/>
      <w:strike w:val="0"/>
      <w:snapToGrid w:val="0"/>
      <w:spacing w:val="0"/>
      <w:sz w:val="22"/>
      <w:szCs w:val="22"/>
    </w:rPr>
  </w:style>
  <w:style w:type="character" w:customStyle="1" w:styleId="-1pt">
    <w:name w:val="Основной текст + Курсив;Интервал -1 pt"/>
    <w:rsid w:val="00710379"/>
    <w:rPr>
      <w:rFonts w:ascii="Times New Roman" w:eastAsia="Times New Roman" w:hAnsi="Times New Roman" w:cs="Times New Roman"/>
      <w:b w:val="0"/>
      <w:bCs w:val="0"/>
      <w:i w:val="0"/>
      <w:iCs/>
      <w:smallCaps w:val="0"/>
      <w:strike w:val="0"/>
      <w:snapToGrid w:val="0"/>
      <w:spacing w:val="-20"/>
      <w:sz w:val="22"/>
      <w:szCs w:val="22"/>
    </w:rPr>
  </w:style>
  <w:style w:type="character" w:customStyle="1" w:styleId="-1pt0">
    <w:name w:val="Основной текст + Интервал -1 pt"/>
    <w:rsid w:val="00710379"/>
    <w:rPr>
      <w:rFonts w:ascii="Times New Roman" w:eastAsia="Times New Roman" w:hAnsi="Times New Roman" w:cs="Times New Roman"/>
      <w:b w:val="0"/>
      <w:bCs w:val="0"/>
      <w:i/>
      <w:iCs w:val="0"/>
      <w:smallCaps w:val="0"/>
      <w:strike w:val="0"/>
      <w:snapToGrid w:val="0"/>
      <w:spacing w:val="-20"/>
      <w:sz w:val="22"/>
      <w:szCs w:val="22"/>
    </w:rPr>
  </w:style>
  <w:style w:type="character" w:customStyle="1" w:styleId="af1">
    <w:name w:val="Подпись к картинке_"/>
    <w:link w:val="af2"/>
    <w:rsid w:val="00710379"/>
    <w:rPr>
      <w:sz w:val="17"/>
      <w:szCs w:val="17"/>
      <w:shd w:val="clear" w:color="auto" w:fill="FFFFFF"/>
    </w:rPr>
  </w:style>
  <w:style w:type="paragraph" w:customStyle="1" w:styleId="af2">
    <w:name w:val="Подпись к картинке"/>
    <w:basedOn w:val="a"/>
    <w:link w:val="af1"/>
    <w:rsid w:val="00710379"/>
    <w:pPr>
      <w:shd w:val="clear" w:color="auto" w:fill="FFFFFF"/>
      <w:spacing w:line="0" w:lineRule="atLeast"/>
    </w:pPr>
    <w:rPr>
      <w:rFonts w:eastAsia="Calibri"/>
      <w:sz w:val="17"/>
      <w:szCs w:val="17"/>
    </w:rPr>
  </w:style>
  <w:style w:type="paragraph" w:customStyle="1" w:styleId="Default">
    <w:name w:val="Default"/>
    <w:rsid w:val="00F268E4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table" w:customStyle="1" w:styleId="10">
    <w:name w:val="Сетка таблицы1"/>
    <w:basedOn w:val="a1"/>
    <w:next w:val="ab"/>
    <w:uiPriority w:val="39"/>
    <w:rsid w:val="002C616B"/>
    <w:pPr>
      <w:widowControl w:val="0"/>
      <w:autoSpaceDE w:val="0"/>
      <w:autoSpaceDN w:val="0"/>
    </w:pPr>
    <w:rPr>
      <w:rFonts w:ascii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Основной"/>
    <w:basedOn w:val="a"/>
    <w:rsid w:val="002C616B"/>
    <w:pPr>
      <w:suppressAutoHyphens/>
      <w:autoSpaceDN w:val="0"/>
      <w:ind w:firstLine="851"/>
      <w:jc w:val="both"/>
      <w:textAlignment w:val="baseline"/>
    </w:pPr>
    <w:rPr>
      <w:rFonts w:eastAsia="MS Mincho"/>
      <w:color w:val="00000A"/>
      <w:sz w:val="24"/>
      <w:szCs w:val="24"/>
      <w:lang w:eastAsia="en-US"/>
    </w:rPr>
  </w:style>
  <w:style w:type="character" w:styleId="af4">
    <w:name w:val="Strong"/>
    <w:uiPriority w:val="22"/>
    <w:qFormat/>
    <w:rsid w:val="002C616B"/>
    <w:rPr>
      <w:b/>
      <w:bCs/>
    </w:rPr>
  </w:style>
  <w:style w:type="paragraph" w:customStyle="1" w:styleId="ds-markdown-paragraph">
    <w:name w:val="ds-markdown-paragraph"/>
    <w:basedOn w:val="a"/>
    <w:rsid w:val="00E92BB1"/>
    <w:pPr>
      <w:spacing w:before="100" w:beforeAutospacing="1" w:after="100" w:afterAutospacing="1"/>
    </w:pPr>
    <w:rPr>
      <w:sz w:val="24"/>
      <w:szCs w:val="24"/>
    </w:rPr>
  </w:style>
  <w:style w:type="paragraph" w:customStyle="1" w:styleId="my-2">
    <w:name w:val="my-2"/>
    <w:basedOn w:val="a"/>
    <w:rsid w:val="002B19CC"/>
    <w:pPr>
      <w:spacing w:before="100" w:beforeAutospacing="1" w:after="100" w:afterAutospacing="1"/>
    </w:pPr>
    <w:rPr>
      <w:sz w:val="24"/>
      <w:szCs w:val="24"/>
    </w:rPr>
  </w:style>
  <w:style w:type="character" w:customStyle="1" w:styleId="VerbatimChar">
    <w:name w:val="Verbatim Char"/>
    <w:rsid w:val="002B19CC"/>
    <w:rPr>
      <w:rFonts w:ascii="Consolas" w:hAnsi="Consolas" w:hint="default"/>
      <w:sz w:val="22"/>
    </w:rPr>
  </w:style>
  <w:style w:type="table" w:customStyle="1" w:styleId="NormalGrid">
    <w:name w:val="Normal Grid"/>
    <w:basedOn w:val="a1"/>
    <w:uiPriority w:val="39"/>
    <w:rsid w:val="002B19CC"/>
    <w:rPr>
      <w:rFonts w:ascii="Georgia" w:eastAsiaTheme="minorHAnsi" w:hAnsiTheme="minorHAnsi" w:cstheme="minorBidi"/>
      <w:sz w:val="21"/>
      <w:szCs w:val="22"/>
      <w:lang w:eastAsia="en-US"/>
    </w:rPr>
    <w:tblPr>
      <w:tblInd w:w="0" w:type="nil"/>
      <w:tblCellMar>
        <w:top w:w="80" w:type="dxa"/>
        <w:left w:w="160" w:type="dxa"/>
        <w:bottom w:w="80" w:type="dxa"/>
        <w:right w:w="160" w:type="dxa"/>
      </w:tblCellMar>
    </w:tblPr>
  </w:style>
  <w:style w:type="paragraph" w:styleId="af5">
    <w:name w:val="header"/>
    <w:basedOn w:val="a"/>
    <w:link w:val="af6"/>
    <w:uiPriority w:val="99"/>
    <w:unhideWhenUsed/>
    <w:rsid w:val="000D732A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0"/>
    <w:link w:val="af5"/>
    <w:uiPriority w:val="99"/>
    <w:rsid w:val="000D732A"/>
    <w:rPr>
      <w:rFonts w:eastAsia="Times New Roman"/>
    </w:rPr>
  </w:style>
  <w:style w:type="paragraph" w:styleId="af7">
    <w:name w:val="footer"/>
    <w:basedOn w:val="a"/>
    <w:link w:val="af8"/>
    <w:uiPriority w:val="99"/>
    <w:unhideWhenUsed/>
    <w:rsid w:val="000D732A"/>
    <w:pPr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basedOn w:val="a0"/>
    <w:link w:val="af7"/>
    <w:uiPriority w:val="99"/>
    <w:rsid w:val="000D732A"/>
    <w:rPr>
      <w:rFonts w:eastAsia="Times New Roman"/>
    </w:rPr>
  </w:style>
  <w:style w:type="paragraph" w:customStyle="1" w:styleId="msonormal0">
    <w:name w:val="msonormal"/>
    <w:basedOn w:val="a"/>
    <w:rsid w:val="00C973D0"/>
    <w:pPr>
      <w:spacing w:before="100" w:beforeAutospacing="1" w:after="100" w:afterAutospacing="1"/>
    </w:pPr>
    <w:rPr>
      <w:sz w:val="24"/>
      <w:szCs w:val="24"/>
    </w:rPr>
  </w:style>
  <w:style w:type="paragraph" w:styleId="af9">
    <w:name w:val="Normal (Web)"/>
    <w:basedOn w:val="a"/>
    <w:uiPriority w:val="99"/>
    <w:semiHidden/>
    <w:unhideWhenUsed/>
    <w:rsid w:val="00C829F9"/>
    <w:pPr>
      <w:spacing w:before="100" w:beforeAutospacing="1" w:after="100" w:afterAutospacing="1"/>
    </w:pPr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C829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79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8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54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3;&#1088;&#1080;&#1075;&#1086;&#1088;&#1080;&#1081;\Documents\&#1053;&#1072;&#1089;&#1090;&#1088;&#1072;&#1080;&#1074;&#1072;&#1077;&#1084;&#1099;&#1077;%20&#1096;&#1072;&#1073;&#1083;&#1086;&#1085;&#1099;%20Office\&#1064;&#1072;&#1073;&#1083;&#1086;&#1085;%20&#1076;&#1083;&#1103;%20&#1052;&#1072;&#1082;&#1089;&#1080;&#1084;&#1072;%20&#1048;&#1075;&#1086;&#1088;&#1077;&#1074;&#1080;&#1095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Шаблон для Максима Игоревича.dotx</Template>
  <TotalTime>7</TotalTime>
  <Pages>3</Pages>
  <Words>823</Words>
  <Characters>4693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5505</CharactersWithSpaces>
  <SharedDoc>false</SharedDoc>
  <HLinks>
    <vt:vector size="48" baseType="variant">
      <vt:variant>
        <vt:i4>4784206</vt:i4>
      </vt:variant>
      <vt:variant>
        <vt:i4>21</vt:i4>
      </vt:variant>
      <vt:variant>
        <vt:i4>0</vt:i4>
      </vt:variant>
      <vt:variant>
        <vt:i4>5</vt:i4>
      </vt:variant>
      <vt:variant>
        <vt:lpwstr>https://education.vk.company/students</vt:lpwstr>
      </vt:variant>
      <vt:variant>
        <vt:lpwstr/>
      </vt:variant>
      <vt:variant>
        <vt:i4>2359391</vt:i4>
      </vt:variant>
      <vt:variant>
        <vt:i4>18</vt:i4>
      </vt:variant>
      <vt:variant>
        <vt:i4>0</vt:i4>
      </vt:variant>
      <vt:variant>
        <vt:i4>5</vt:i4>
      </vt:variant>
      <vt:variant>
        <vt:lpwstr>http://progbook.ru/c/178-dzhosyutis_c_standartnaya_biblioteka.html</vt:lpwstr>
      </vt:variant>
      <vt:variant>
        <vt:lpwstr/>
      </vt:variant>
      <vt:variant>
        <vt:i4>1703952</vt:i4>
      </vt:variant>
      <vt:variant>
        <vt:i4>15</vt:i4>
      </vt:variant>
      <vt:variant>
        <vt:i4>0</vt:i4>
      </vt:variant>
      <vt:variant>
        <vt:i4>5</vt:i4>
      </vt:variant>
      <vt:variant>
        <vt:lpwstr>http://rutracker.org/forum/viewtopic.php?t=533181</vt:lpwstr>
      </vt:variant>
      <vt:variant>
        <vt:lpwstr/>
      </vt:variant>
      <vt:variant>
        <vt:i4>4980812</vt:i4>
      </vt:variant>
      <vt:variant>
        <vt:i4>12</vt:i4>
      </vt:variant>
      <vt:variant>
        <vt:i4>0</vt:i4>
      </vt:variant>
      <vt:variant>
        <vt:i4>5</vt:i4>
      </vt:variant>
      <vt:variant>
        <vt:lpwstr>http://razym.ru/naukaobraz/obrazov/181547-aho-a-ulman-d-hopkroft-d-struktury-dannyh-i-algoritmy.html</vt:lpwstr>
      </vt:variant>
      <vt:variant>
        <vt:lpwstr/>
      </vt:variant>
      <vt:variant>
        <vt:i4>2293860</vt:i4>
      </vt:variant>
      <vt:variant>
        <vt:i4>9</vt:i4>
      </vt:variant>
      <vt:variant>
        <vt:i4>0</vt:i4>
      </vt:variant>
      <vt:variant>
        <vt:i4>5</vt:i4>
      </vt:variant>
      <vt:variant>
        <vt:lpwstr>https://num-meth.ru/index.php/journal/index</vt:lpwstr>
      </vt:variant>
      <vt:variant>
        <vt:lpwstr/>
      </vt:variant>
      <vt:variant>
        <vt:i4>196675</vt:i4>
      </vt:variant>
      <vt:variant>
        <vt:i4>6</vt:i4>
      </vt:variant>
      <vt:variant>
        <vt:i4>0</vt:i4>
      </vt:variant>
      <vt:variant>
        <vt:i4>5</vt:i4>
      </vt:variant>
      <vt:variant>
        <vt:lpwstr>http://razym.ru/naukaobraz/obrazov/151874-akulov-oa-medvedev-nv-informatika-bazovyy-kurs.html</vt:lpwstr>
      </vt:variant>
      <vt:variant>
        <vt:lpwstr/>
      </vt:variant>
      <vt:variant>
        <vt:i4>6029332</vt:i4>
      </vt:variant>
      <vt:variant>
        <vt:i4>3</vt:i4>
      </vt:variant>
      <vt:variant>
        <vt:i4>0</vt:i4>
      </vt:variant>
      <vt:variant>
        <vt:i4>5</vt:i4>
      </vt:variant>
      <vt:variant>
        <vt:lpwstr>http://progbook.ru/c/737-podbelskii-programmiovanie-na-yazyke-si.html</vt:lpwstr>
      </vt:variant>
      <vt:variant>
        <vt:lpwstr/>
      </vt:variant>
      <vt:variant>
        <vt:i4>6226000</vt:i4>
      </vt:variant>
      <vt:variant>
        <vt:i4>0</vt:i4>
      </vt:variant>
      <vt:variant>
        <vt:i4>0</vt:i4>
      </vt:variant>
      <vt:variant>
        <vt:i4>5</vt:i4>
      </vt:variant>
      <vt:variant>
        <vt:lpwstr>http://progbook.ru/technologiya-programmirovaniya/582-ivanova-tehnologiya-programmirovaniya.html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</dc:creator>
  <cp:keywords/>
  <dc:description/>
  <cp:lastModifiedBy>Дмитрий Трефилов</cp:lastModifiedBy>
  <cp:revision>2</cp:revision>
  <cp:lastPrinted>2014-02-11T08:15:00Z</cp:lastPrinted>
  <dcterms:created xsi:type="dcterms:W3CDTF">2026-09-21T14:07:00Z</dcterms:created>
  <dcterms:modified xsi:type="dcterms:W3CDTF">2026-09-21T14:07:00Z</dcterms:modified>
</cp:coreProperties>
</file>